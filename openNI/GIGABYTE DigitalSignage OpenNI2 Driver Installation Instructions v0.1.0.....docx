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989" w:rsidRPr="00210198" w:rsidRDefault="00A17174" w:rsidP="00603989">
      <w:pPr>
        <w:rPr>
          <w:rFonts w:ascii="Arial" w:hAnsi="Arial" w:cs="Arial"/>
        </w:rPr>
      </w:pPr>
      <w:bookmarkStart w:id="0" w:name="_Ref527260813"/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FABFECD" wp14:editId="245ACD13">
                <wp:simplePos x="0" y="0"/>
                <wp:positionH relativeFrom="column">
                  <wp:posOffset>0</wp:posOffset>
                </wp:positionH>
                <wp:positionV relativeFrom="paragraph">
                  <wp:posOffset>8115300</wp:posOffset>
                </wp:positionV>
                <wp:extent cx="5715000" cy="457200"/>
                <wp:effectExtent l="0" t="0" r="0" b="0"/>
                <wp:wrapNone/>
                <wp:docPr id="9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7F01" w:rsidRDefault="00007F01" w:rsidP="00603989">
                            <w:pPr>
                              <w:jc w:val="center"/>
                            </w:pPr>
                          </w:p>
                          <w:p w:rsidR="00007F01" w:rsidRPr="00901092" w:rsidRDefault="00007F01" w:rsidP="00603989">
                            <w:pPr>
                              <w:jc w:val="center"/>
                              <w:rPr>
                                <w:rFonts w:ascii="Tahoma" w:hAnsi="Tahoma" w:cs="Tahoma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0;margin-top:639pt;width:450pt;height:3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" filled="f" stroked="f">
                <v:textbox>
                  <w:txbxContent>
                    <w:p w:rsidR="00007F01" w:rsidRDefault="00007F01" w:rsidP="00603989">
                      <w:pPr>
                        <w:jc w:val="center"/>
                      </w:pPr>
                    </w:p>
                    <w:p w:rsidR="00007F01" w:rsidRPr="00901092" w:rsidRDefault="00007F01" w:rsidP="00603989">
                      <w:pPr>
                        <w:jc w:val="center"/>
                        <w:rPr>
                          <w:rFonts w:ascii="Tahoma" w:hAnsi="Tahoma" w:cs="Tahoma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D97133" w:rsidP="000F2D65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sz w:val="96"/>
          <w:szCs w:val="96"/>
        </w:rPr>
        <w:t xml:space="preserve">Digital Signage </w:t>
      </w:r>
      <w:r w:rsidR="008779B9" w:rsidRPr="008779B9">
        <w:rPr>
          <w:rFonts w:asciiTheme="minorHAnsi" w:hAnsiTheme="minorHAnsi" w:cstheme="minorHAnsi"/>
          <w:b/>
          <w:sz w:val="96"/>
          <w:szCs w:val="96"/>
        </w:rPr>
        <w:t>OpenNI2 Driver Installation Instructions</w:t>
      </w:r>
    </w:p>
    <w:p w:rsidR="000F2D65" w:rsidRPr="00904E6B" w:rsidRDefault="008779B9" w:rsidP="000F2D65">
      <w:pPr>
        <w:jc w:val="center"/>
        <w:rPr>
          <w:rFonts w:asciiTheme="minorHAnsi" w:hAnsiTheme="minorHAnsi" w:cstheme="minorHAnsi"/>
          <w:b/>
          <w:sz w:val="52"/>
          <w:szCs w:val="52"/>
        </w:rPr>
      </w:pPr>
      <w:r>
        <w:rPr>
          <w:rFonts w:asciiTheme="minorHAnsi" w:hAnsiTheme="minorHAnsi" w:cstheme="minorHAnsi" w:hint="eastAsia"/>
          <w:b/>
          <w:sz w:val="52"/>
          <w:szCs w:val="52"/>
        </w:rPr>
        <w:t>V0.1</w:t>
      </w:r>
      <w:r w:rsidR="00904E6B" w:rsidRPr="00904E6B">
        <w:rPr>
          <w:rFonts w:asciiTheme="minorHAnsi" w:hAnsiTheme="minorHAnsi" w:cstheme="minorHAnsi" w:hint="eastAsia"/>
          <w:b/>
          <w:sz w:val="52"/>
          <w:szCs w:val="52"/>
        </w:rPr>
        <w:t>.</w:t>
      </w:r>
      <w:r>
        <w:rPr>
          <w:rFonts w:asciiTheme="minorHAnsi" w:hAnsiTheme="minorHAnsi" w:cstheme="minorHAnsi" w:hint="eastAsia"/>
          <w:b/>
          <w:sz w:val="52"/>
          <w:szCs w:val="52"/>
        </w:rPr>
        <w:t>0</w:t>
      </w: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Default="000F2D65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Default="006F3C60" w:rsidP="000F2D65">
      <w:pPr>
        <w:jc w:val="center"/>
        <w:rPr>
          <w:rFonts w:asciiTheme="minorHAnsi" w:eastAsiaTheme="minorEastAsia" w:hAnsiTheme="minorHAnsi" w:cstheme="minorHAnsi"/>
          <w:b/>
          <w:noProof/>
        </w:rPr>
      </w:pPr>
    </w:p>
    <w:p w:rsidR="006F3C60" w:rsidRPr="006849DF" w:rsidRDefault="006F3C60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jc w:val="center"/>
        <w:rPr>
          <w:rFonts w:asciiTheme="minorHAnsi" w:hAnsiTheme="minorHAnsi" w:cstheme="minorHAnsi"/>
        </w:rPr>
      </w:pPr>
    </w:p>
    <w:p w:rsidR="000F2D65" w:rsidRPr="006849DF" w:rsidRDefault="000F2D65" w:rsidP="000F2D65">
      <w:pPr>
        <w:tabs>
          <w:tab w:val="left" w:pos="5094"/>
        </w:tabs>
        <w:ind w:left="828"/>
        <w:rPr>
          <w:rFonts w:asciiTheme="minorHAnsi" w:hAnsiTheme="minorHAnsi" w:cstheme="minorHAnsi"/>
          <w:b/>
          <w:sz w:val="28"/>
          <w:szCs w:val="28"/>
        </w:rPr>
      </w:pPr>
      <w:r w:rsidRPr="006849DF">
        <w:rPr>
          <w:rFonts w:asciiTheme="minorHAnsi" w:hAnsiTheme="minorHAnsi" w:cstheme="minorHAnsi"/>
          <w:b/>
          <w:bCs/>
          <w:kern w:val="52"/>
          <w:sz w:val="28"/>
          <w:szCs w:val="28"/>
        </w:rPr>
        <w:t>GIGA-BYTE TECHNOLOGY CO. LTD.</w:t>
      </w:r>
      <w:r w:rsidRPr="006849DF">
        <w:rPr>
          <w:rFonts w:asciiTheme="minorHAnsi" w:hAnsiTheme="minorHAnsi" w:cstheme="minorHAnsi"/>
          <w:b/>
          <w:bCs/>
          <w:kern w:val="52"/>
          <w:sz w:val="28"/>
          <w:szCs w:val="28"/>
        </w:rPr>
        <w:tab/>
        <w:t>Company:</w:t>
      </w:r>
    </w:p>
    <w:p w:rsidR="000F2D65" w:rsidRPr="006849DF" w:rsidRDefault="000F2D65" w:rsidP="000F2D65">
      <w:pPr>
        <w:tabs>
          <w:tab w:val="left" w:pos="5094"/>
        </w:tabs>
        <w:ind w:left="828"/>
        <w:rPr>
          <w:rFonts w:asciiTheme="minorHAnsi" w:hAnsiTheme="minorHAnsi" w:cstheme="minorHAnsi"/>
          <w:b/>
          <w:sz w:val="28"/>
          <w:szCs w:val="28"/>
        </w:rPr>
      </w:pPr>
    </w:p>
    <w:p w:rsidR="000F2D65" w:rsidRPr="006849DF" w:rsidRDefault="000F2D65" w:rsidP="000F2D65">
      <w:pPr>
        <w:tabs>
          <w:tab w:val="left" w:pos="5094"/>
        </w:tabs>
        <w:ind w:left="828"/>
        <w:rPr>
          <w:rFonts w:asciiTheme="minorHAnsi" w:hAnsiTheme="minorHAnsi" w:cstheme="minorHAnsi"/>
          <w:b/>
          <w:sz w:val="28"/>
          <w:szCs w:val="28"/>
        </w:rPr>
      </w:pPr>
      <w:r w:rsidRPr="006849DF">
        <w:rPr>
          <w:rFonts w:asciiTheme="minorHAnsi" w:hAnsiTheme="minorHAnsi" w:cstheme="minorHAnsi"/>
          <w:b/>
          <w:sz w:val="28"/>
          <w:szCs w:val="28"/>
        </w:rPr>
        <w:t>Sign:</w:t>
      </w:r>
      <w:r w:rsidRPr="006849DF">
        <w:rPr>
          <w:rFonts w:asciiTheme="minorHAnsi" w:hAnsiTheme="minorHAnsi" w:cstheme="minorHAnsi"/>
          <w:b/>
          <w:sz w:val="28"/>
          <w:szCs w:val="28"/>
        </w:rPr>
        <w:tab/>
        <w:t>Sign:</w:t>
      </w:r>
    </w:p>
    <w:p w:rsidR="000F2D65" w:rsidRPr="006849DF" w:rsidRDefault="000F2D65" w:rsidP="000F2D65">
      <w:pPr>
        <w:tabs>
          <w:tab w:val="left" w:pos="5094"/>
        </w:tabs>
        <w:ind w:left="828"/>
        <w:rPr>
          <w:rFonts w:asciiTheme="minorHAnsi" w:hAnsiTheme="minorHAnsi" w:cstheme="minorHAnsi"/>
          <w:b/>
          <w:sz w:val="28"/>
          <w:szCs w:val="28"/>
        </w:rPr>
      </w:pPr>
    </w:p>
    <w:p w:rsidR="000F2D65" w:rsidRPr="006849DF" w:rsidRDefault="000F2D65" w:rsidP="000F2D65">
      <w:pPr>
        <w:tabs>
          <w:tab w:val="left" w:pos="5094"/>
        </w:tabs>
        <w:ind w:left="828"/>
        <w:rPr>
          <w:rFonts w:asciiTheme="minorHAnsi" w:hAnsiTheme="minorHAnsi" w:cstheme="minorHAnsi"/>
          <w:b/>
          <w:sz w:val="28"/>
          <w:szCs w:val="28"/>
        </w:rPr>
      </w:pPr>
      <w:r w:rsidRPr="006849DF">
        <w:rPr>
          <w:rFonts w:asciiTheme="minorHAnsi" w:hAnsiTheme="minorHAnsi" w:cstheme="minorHAnsi"/>
          <w:b/>
          <w:sz w:val="28"/>
          <w:szCs w:val="28"/>
        </w:rPr>
        <w:t>Date:</w:t>
      </w:r>
      <w:r w:rsidRPr="006849DF">
        <w:rPr>
          <w:rFonts w:asciiTheme="minorHAnsi" w:hAnsiTheme="minorHAnsi" w:cstheme="minorHAnsi"/>
          <w:b/>
          <w:sz w:val="28"/>
          <w:szCs w:val="28"/>
        </w:rPr>
        <w:tab/>
        <w:t>Date:</w:t>
      </w:r>
    </w:p>
    <w:p w:rsidR="00603989" w:rsidRPr="000F2D65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603989" w:rsidRPr="00210198" w:rsidRDefault="00603989" w:rsidP="00603989">
      <w:pPr>
        <w:rPr>
          <w:rFonts w:ascii="Arial" w:hAnsi="Arial" w:cs="Arial"/>
        </w:rPr>
      </w:pPr>
    </w:p>
    <w:p w:rsidR="009211AE" w:rsidRPr="000F2D65" w:rsidRDefault="009211AE" w:rsidP="000F2D65">
      <w:pPr>
        <w:pStyle w:val="1"/>
        <w:numPr>
          <w:ilvl w:val="0"/>
          <w:numId w:val="0"/>
        </w:numPr>
        <w:ind w:left="425" w:hanging="425"/>
        <w:jc w:val="center"/>
        <w:rPr>
          <w:rFonts w:asciiTheme="minorHAnsi" w:hAnsiTheme="minorHAnsi"/>
          <w:szCs w:val="32"/>
        </w:rPr>
      </w:pPr>
      <w:bookmarkStart w:id="1" w:name="_Toc163549395"/>
      <w:bookmarkStart w:id="2" w:name="_Toc163550669"/>
      <w:bookmarkStart w:id="3" w:name="_Toc5181555"/>
      <w:r w:rsidRPr="000F2D65">
        <w:rPr>
          <w:rFonts w:asciiTheme="minorHAnsi" w:hAnsiTheme="minorHAnsi"/>
          <w:szCs w:val="32"/>
        </w:rPr>
        <w:lastRenderedPageBreak/>
        <w:t>Revision History</w:t>
      </w:r>
      <w:bookmarkEnd w:id="1"/>
      <w:bookmarkEnd w:id="2"/>
      <w:bookmarkEnd w:id="3"/>
    </w:p>
    <w:p w:rsidR="009211AE" w:rsidRDefault="009211AE" w:rsidP="009211AE"/>
    <w:tbl>
      <w:tblPr>
        <w:tblStyle w:val="af5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3969"/>
        <w:gridCol w:w="1559"/>
        <w:gridCol w:w="1701"/>
        <w:gridCol w:w="1701"/>
      </w:tblGrid>
      <w:tr w:rsidR="000F2D65" w:rsidRPr="006849DF" w:rsidTr="000F2D65">
        <w:tc>
          <w:tcPr>
            <w:tcW w:w="709" w:type="dxa"/>
            <w:shd w:val="clear" w:color="auto" w:fill="D9D9D9" w:themeFill="background1" w:themeFillShade="D9"/>
          </w:tcPr>
          <w:p w:rsidR="000F2D65" w:rsidRPr="006849DF" w:rsidRDefault="000F2D65" w:rsidP="000F2D6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6849DF">
              <w:rPr>
                <w:rFonts w:asciiTheme="minorHAnsi" w:hAnsiTheme="minorHAnsi" w:cstheme="minorHAnsi"/>
                <w:b/>
              </w:rPr>
              <w:t>Rev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0F2D65" w:rsidRPr="006849DF" w:rsidRDefault="000F2D65" w:rsidP="000F2D6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6849DF">
              <w:rPr>
                <w:rFonts w:asciiTheme="minorHAnsi" w:hAnsiTheme="minorHAnsi" w:cstheme="minorHAnsi"/>
                <w:b/>
              </w:rPr>
              <w:t>Modification Descriptions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0F2D65" w:rsidRPr="006849DF" w:rsidRDefault="000F2D65" w:rsidP="000F2D6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6849DF"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F2D65" w:rsidRPr="006849DF" w:rsidRDefault="000F2D65" w:rsidP="000F2D6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6849DF">
              <w:rPr>
                <w:rFonts w:asciiTheme="minorHAnsi" w:hAnsiTheme="minorHAnsi" w:cstheme="minorHAnsi"/>
                <w:b/>
              </w:rPr>
              <w:t>Editor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F2D65" w:rsidRPr="006849DF" w:rsidRDefault="000F2D65" w:rsidP="000F2D65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6849DF">
              <w:rPr>
                <w:rFonts w:asciiTheme="minorHAnsi" w:hAnsiTheme="minorHAnsi" w:cstheme="minorHAnsi"/>
                <w:b/>
              </w:rPr>
              <w:t>Approver</w:t>
            </w:r>
          </w:p>
        </w:tc>
      </w:tr>
      <w:tr w:rsidR="00D3301D" w:rsidRPr="006F14A7" w:rsidTr="00007F01">
        <w:tc>
          <w:tcPr>
            <w:tcW w:w="709" w:type="dxa"/>
          </w:tcPr>
          <w:p w:rsidR="00D3301D" w:rsidRPr="006F14A7" w:rsidRDefault="00D3301D" w:rsidP="00007F01">
            <w:pPr>
              <w:rPr>
                <w:rFonts w:asciiTheme="minorHAnsi" w:eastAsia="微軟正黑體" w:hAnsiTheme="minorHAnsi" w:cstheme="minorHAnsi"/>
                <w:sz w:val="20"/>
              </w:rPr>
            </w:pPr>
            <w:r w:rsidRPr="006F14A7">
              <w:rPr>
                <w:rFonts w:asciiTheme="minorHAnsi" w:eastAsia="微軟正黑體" w:hAnsiTheme="minorHAnsi" w:cstheme="minorHAnsi"/>
                <w:sz w:val="20"/>
              </w:rPr>
              <w:t>0.1</w:t>
            </w:r>
            <w:r>
              <w:rPr>
                <w:rFonts w:asciiTheme="minorHAnsi" w:eastAsia="微軟正黑體" w:hAnsiTheme="minorHAnsi" w:cstheme="minorHAnsi" w:hint="eastAsia"/>
                <w:sz w:val="20"/>
              </w:rPr>
              <w:t>.0</w:t>
            </w:r>
          </w:p>
        </w:tc>
        <w:tc>
          <w:tcPr>
            <w:tcW w:w="3969" w:type="dxa"/>
          </w:tcPr>
          <w:p w:rsidR="001C7870" w:rsidRDefault="00D3301D" w:rsidP="00007F01">
            <w:pPr>
              <w:rPr>
                <w:rFonts w:asciiTheme="minorHAnsi" w:eastAsia="微軟正黑體" w:hAnsiTheme="minorHAnsi" w:cstheme="minorHAnsi"/>
                <w:sz w:val="20"/>
              </w:rPr>
            </w:pPr>
            <w:r>
              <w:rPr>
                <w:rFonts w:asciiTheme="minorHAnsi" w:eastAsia="微軟正黑體" w:hAnsiTheme="minorHAnsi" w:cstheme="minorHAnsi" w:hint="eastAsia"/>
                <w:sz w:val="20"/>
              </w:rPr>
              <w:t>Initial version</w:t>
            </w:r>
          </w:p>
          <w:p w:rsidR="00D3301D" w:rsidRPr="006F14A7" w:rsidRDefault="00904CCC" w:rsidP="00007F01">
            <w:pPr>
              <w:rPr>
                <w:rFonts w:asciiTheme="minorHAnsi" w:eastAsia="微軟正黑體" w:hAnsiTheme="minorHAnsi" w:cstheme="minorHAnsi"/>
                <w:sz w:val="20"/>
              </w:rPr>
            </w:pPr>
            <w:r>
              <w:rPr>
                <w:rFonts w:asciiTheme="minorHAnsi" w:eastAsia="微軟正黑體" w:hAnsiTheme="minorHAnsi" w:cstheme="minorHAnsi"/>
                <w:sz w:val="20"/>
              </w:rPr>
              <w:t>Release x64</w:t>
            </w:r>
            <w:r w:rsidR="001C7870">
              <w:rPr>
                <w:rFonts w:asciiTheme="minorHAnsi" w:eastAsia="微軟正黑體" w:hAnsiTheme="minorHAnsi" w:cstheme="minorHAnsi"/>
                <w:sz w:val="20"/>
              </w:rPr>
              <w:t xml:space="preserve"> Windows</w:t>
            </w:r>
            <w:r>
              <w:rPr>
                <w:rFonts w:asciiTheme="minorHAnsi" w:eastAsia="微軟正黑體" w:hAnsiTheme="minorHAnsi" w:cstheme="minorHAnsi"/>
                <w:sz w:val="20"/>
              </w:rPr>
              <w:t xml:space="preserve"> version only</w:t>
            </w:r>
          </w:p>
        </w:tc>
        <w:tc>
          <w:tcPr>
            <w:tcW w:w="1559" w:type="dxa"/>
          </w:tcPr>
          <w:p w:rsidR="00D3301D" w:rsidRPr="006F14A7" w:rsidRDefault="00D8506C" w:rsidP="00D97133">
            <w:pPr>
              <w:rPr>
                <w:rFonts w:asciiTheme="minorHAnsi" w:eastAsia="微軟正黑體" w:hAnsiTheme="minorHAnsi" w:cstheme="minorHAnsi"/>
                <w:sz w:val="20"/>
              </w:rPr>
            </w:pPr>
            <w:r>
              <w:rPr>
                <w:rFonts w:asciiTheme="minorHAnsi" w:eastAsia="微軟正黑體" w:hAnsiTheme="minorHAnsi" w:cstheme="minorHAnsi" w:hint="eastAsia"/>
                <w:sz w:val="20"/>
              </w:rPr>
              <w:t>April</w:t>
            </w:r>
            <w:r w:rsidR="00D3301D" w:rsidRPr="006F14A7">
              <w:rPr>
                <w:rFonts w:asciiTheme="minorHAnsi" w:eastAsia="微軟正黑體" w:hAnsiTheme="minorHAnsi" w:cstheme="minorHAnsi"/>
                <w:sz w:val="20"/>
              </w:rPr>
              <w:t xml:space="preserve"> </w:t>
            </w:r>
            <w:r w:rsidR="00D97133">
              <w:rPr>
                <w:rFonts w:asciiTheme="minorHAnsi" w:eastAsia="微軟正黑體" w:hAnsiTheme="minorHAnsi" w:cstheme="minorHAnsi"/>
                <w:sz w:val="20"/>
              </w:rPr>
              <w:t>11</w:t>
            </w:r>
            <w:r w:rsidR="00D3301D" w:rsidRPr="006F14A7">
              <w:rPr>
                <w:rFonts w:asciiTheme="minorHAnsi" w:eastAsia="微軟正黑體" w:hAnsiTheme="minorHAnsi" w:cstheme="minorHAnsi"/>
                <w:sz w:val="20"/>
              </w:rPr>
              <w:t>, 201</w:t>
            </w:r>
            <w:r>
              <w:rPr>
                <w:rFonts w:asciiTheme="minorHAnsi" w:eastAsia="微軟正黑體" w:hAnsiTheme="minorHAnsi" w:cstheme="minorHAnsi" w:hint="eastAsia"/>
                <w:sz w:val="20"/>
              </w:rPr>
              <w:t>9</w:t>
            </w:r>
          </w:p>
        </w:tc>
        <w:tc>
          <w:tcPr>
            <w:tcW w:w="1701" w:type="dxa"/>
          </w:tcPr>
          <w:p w:rsidR="00D3301D" w:rsidRPr="006F14A7" w:rsidRDefault="00D97133" w:rsidP="00007F01">
            <w:pPr>
              <w:rPr>
                <w:rFonts w:asciiTheme="minorHAnsi" w:eastAsia="微軟正黑體" w:hAnsiTheme="minorHAnsi" w:cstheme="minorHAnsi"/>
                <w:sz w:val="20"/>
              </w:rPr>
            </w:pPr>
            <w:r>
              <w:rPr>
                <w:rFonts w:asciiTheme="minorHAnsi" w:eastAsia="微軟正黑體" w:hAnsiTheme="minorHAnsi" w:cstheme="minorHAnsi"/>
                <w:sz w:val="20"/>
              </w:rPr>
              <w:t>KKPoon</w:t>
            </w:r>
          </w:p>
        </w:tc>
        <w:tc>
          <w:tcPr>
            <w:tcW w:w="1701" w:type="dxa"/>
          </w:tcPr>
          <w:p w:rsidR="00D3301D" w:rsidRPr="006F14A7" w:rsidRDefault="00D3301D" w:rsidP="00007F01">
            <w:pPr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3B614E" w:rsidRDefault="003B614E" w:rsidP="009211AE">
      <w:pPr>
        <w:jc w:val="both"/>
      </w:pPr>
    </w:p>
    <w:p w:rsidR="003B614E" w:rsidRPr="000F2D65" w:rsidRDefault="000F2D65" w:rsidP="000F2D65">
      <w:pPr>
        <w:pStyle w:val="1"/>
        <w:numPr>
          <w:ilvl w:val="0"/>
          <w:numId w:val="0"/>
        </w:numPr>
        <w:ind w:left="425" w:hanging="425"/>
        <w:jc w:val="center"/>
        <w:rPr>
          <w:rFonts w:asciiTheme="minorHAnsi" w:hAnsiTheme="minorHAnsi"/>
          <w:szCs w:val="32"/>
        </w:rPr>
      </w:pPr>
      <w:bookmarkStart w:id="4" w:name="_Toc5181556"/>
      <w:r w:rsidRPr="000F2D65">
        <w:rPr>
          <w:rFonts w:asciiTheme="minorHAnsi" w:hAnsiTheme="minorHAnsi"/>
          <w:szCs w:val="32"/>
        </w:rPr>
        <w:lastRenderedPageBreak/>
        <w:t xml:space="preserve">Table of </w:t>
      </w:r>
      <w:r w:rsidR="003B614E" w:rsidRPr="000F2D65">
        <w:rPr>
          <w:rFonts w:asciiTheme="minorHAnsi" w:hAnsiTheme="minorHAnsi"/>
          <w:szCs w:val="32"/>
        </w:rPr>
        <w:t>Contents</w:t>
      </w:r>
      <w:bookmarkEnd w:id="4"/>
    </w:p>
    <w:p w:rsidR="00C17D02" w:rsidRDefault="00322668">
      <w:pPr>
        <w:pStyle w:val="11"/>
        <w:tabs>
          <w:tab w:val="right" w:leader="dot" w:pos="1031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b w:val="0"/>
          <w:i w:val="0"/>
        </w:rPr>
        <w:fldChar w:fldCharType="begin"/>
      </w:r>
      <w:r>
        <w:rPr>
          <w:b w:val="0"/>
          <w:i w:val="0"/>
        </w:rPr>
        <w:instrText xml:space="preserve"> TOC \o "1-3" \h \z \u </w:instrText>
      </w:r>
      <w:r>
        <w:rPr>
          <w:b w:val="0"/>
          <w:i w:val="0"/>
        </w:rPr>
        <w:fldChar w:fldCharType="separate"/>
      </w:r>
      <w:hyperlink w:anchor="_Toc5181555" w:history="1">
        <w:r w:rsidR="00C17D02" w:rsidRPr="006B1D19">
          <w:rPr>
            <w:rStyle w:val="af0"/>
            <w:noProof/>
          </w:rPr>
          <w:t>Revision History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_Toc5181555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2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11"/>
        <w:tabs>
          <w:tab w:val="right" w:leader="dot" w:pos="1031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hyperlink w:anchor="_Toc5181556" w:history="1">
        <w:r w:rsidR="00C17D02" w:rsidRPr="006B1D19">
          <w:rPr>
            <w:rStyle w:val="af0"/>
            <w:noProof/>
          </w:rPr>
          <w:t>Table of Contents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_Toc5181556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3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11"/>
        <w:tabs>
          <w:tab w:val="left" w:pos="540"/>
          <w:tab w:val="right" w:leader="dot" w:pos="1031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hyperlink w:anchor="_Toc5181557" w:history="1">
        <w:r w:rsidR="00C17D02" w:rsidRPr="006B1D19">
          <w:rPr>
            <w:rStyle w:val="af0"/>
            <w:noProof/>
          </w:rPr>
          <w:t>1.</w:t>
        </w:r>
        <w:r w:rsidR="00C17D02">
          <w:rPr>
            <w:rFonts w:asciiTheme="minorHAnsi" w:eastAsiaTheme="minorEastAsia" w:hAnsiTheme="minorHAnsi" w:cstheme="minorBidi"/>
            <w:b w:val="0"/>
            <w:i w:val="0"/>
            <w:noProof/>
            <w:szCs w:val="22"/>
          </w:rPr>
          <w:tab/>
        </w:r>
        <w:r w:rsidR="00C17D02" w:rsidRPr="006B1D19">
          <w:rPr>
            <w:rStyle w:val="af0"/>
            <w:noProof/>
          </w:rPr>
          <w:t>Voxel SDK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_Toc5181557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4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58" w:history="1">
        <w:r w:rsidR="00C17D02" w:rsidRPr="006B1D19">
          <w:rPr>
            <w:rStyle w:val="af0"/>
            <w:noProof/>
          </w:rPr>
          <w:t>1.1.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Install Voxel SDK for x86 architecture Windows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_Toc5181558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4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59" w:history="1">
        <w:r w:rsidR="00C17D02" w:rsidRPr="006B1D19">
          <w:rPr>
            <w:rStyle w:val="af0"/>
            <w:noProof/>
          </w:rPr>
          <w:t>1.2.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Install Voxel SDK for x64 architecture Windows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_Toc5181559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9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0" w:history="1">
        <w:r w:rsidR="00C17D02" w:rsidRPr="006B1D19">
          <w:rPr>
            <w:rStyle w:val="af0"/>
            <w:noProof/>
          </w:rPr>
          <w:t>1.3.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Install Voxel SDK for i386 architecture Ubuntu 16.04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_Toc5181560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14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1" w:history="1">
        <w:r w:rsidR="00C17D02" w:rsidRPr="006B1D19">
          <w:rPr>
            <w:rStyle w:val="af0"/>
            <w:noProof/>
          </w:rPr>
          <w:t>1.4.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Install Voxel SDK for amd64 architecture Ubuntu 16.04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_Toc5181561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14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11"/>
        <w:tabs>
          <w:tab w:val="left" w:pos="540"/>
          <w:tab w:val="right" w:leader="dot" w:pos="1031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hyperlink w:anchor="_Toc5181562" w:history="1">
        <w:r w:rsidR="00C17D02" w:rsidRPr="006B1D19">
          <w:rPr>
            <w:rStyle w:val="af0"/>
            <w:noProof/>
          </w:rPr>
          <w:t>2.</w:t>
        </w:r>
        <w:r w:rsidR="00C17D02">
          <w:rPr>
            <w:rFonts w:asciiTheme="minorHAnsi" w:eastAsiaTheme="minorEastAsia" w:hAnsiTheme="minorHAnsi" w:cstheme="minorBidi"/>
            <w:b w:val="0"/>
            <w:i w:val="0"/>
            <w:noProof/>
            <w:szCs w:val="22"/>
          </w:rPr>
          <w:tab/>
        </w:r>
        <w:r w:rsidR="00C17D02" w:rsidRPr="006B1D19">
          <w:rPr>
            <w:rStyle w:val="af0"/>
            <w:noProof/>
          </w:rPr>
          <w:t>OpenNI2 Driver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_Toc5181562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15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3" w:history="1">
        <w:r w:rsidR="00C17D02" w:rsidRPr="006B1D19">
          <w:rPr>
            <w:rStyle w:val="af0"/>
            <w:noProof/>
          </w:rPr>
          <w:t>2.1.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Run OpenNI2 Driver for x86 architecture Windows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_Toc5181563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15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4" w:history="1">
        <w:r w:rsidR="00C17D02" w:rsidRPr="006B1D19">
          <w:rPr>
            <w:rStyle w:val="af0"/>
            <w:noProof/>
          </w:rPr>
          <w:t>2.2.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Run OpenNI2 Driver for x64 architecture Windows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_Toc5181564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16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5" w:history="1">
        <w:r w:rsidR="00C17D02" w:rsidRPr="006B1D19">
          <w:rPr>
            <w:rStyle w:val="af0"/>
            <w:noProof/>
          </w:rPr>
          <w:t>2.3.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Run OpenNI2 Driver for i386 architecture Ubuntu 16.04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_Toc5181565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17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6" w:history="1">
        <w:r w:rsidR="00C17D02" w:rsidRPr="006B1D19">
          <w:rPr>
            <w:rStyle w:val="af0"/>
            <w:noProof/>
          </w:rPr>
          <w:t>2.4.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Run OpenNI2 Driver for amd64 architecture Ubuntu 16.04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_Toc5181566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18</w:t>
        </w:r>
        <w:r w:rsidR="00C17D02">
          <w:rPr>
            <w:noProof/>
            <w:webHidden/>
          </w:rPr>
          <w:fldChar w:fldCharType="end"/>
        </w:r>
      </w:hyperlink>
    </w:p>
    <w:p w:rsidR="00C17D02" w:rsidRDefault="00F350BA">
      <w:pPr>
        <w:pStyle w:val="23"/>
        <w:tabs>
          <w:tab w:val="left" w:pos="900"/>
          <w:tab w:val="right" w:leader="dot" w:pos="10310"/>
        </w:tabs>
        <w:rPr>
          <w:rFonts w:asciiTheme="minorHAnsi" w:eastAsiaTheme="minorEastAsia" w:hAnsiTheme="minorHAnsi" w:cstheme="minorBidi"/>
          <w:b w:val="0"/>
          <w:noProof/>
          <w:sz w:val="24"/>
          <w:szCs w:val="22"/>
        </w:rPr>
      </w:pPr>
      <w:hyperlink w:anchor="_Toc5181567" w:history="1">
        <w:r w:rsidR="00C17D02" w:rsidRPr="006B1D19">
          <w:rPr>
            <w:rStyle w:val="af0"/>
            <w:noProof/>
          </w:rPr>
          <w:t>2.5.</w:t>
        </w:r>
        <w:r w:rsidR="00C17D02">
          <w:rPr>
            <w:rFonts w:asciiTheme="minorHAnsi" w:eastAsiaTheme="minorEastAsia" w:hAnsiTheme="minorHAnsi" w:cstheme="minorBidi"/>
            <w:b w:val="0"/>
            <w:noProof/>
            <w:sz w:val="24"/>
            <w:szCs w:val="22"/>
          </w:rPr>
          <w:tab/>
        </w:r>
        <w:r w:rsidR="00C17D02" w:rsidRPr="006B1D19">
          <w:rPr>
            <w:rStyle w:val="af0"/>
            <w:noProof/>
          </w:rPr>
          <w:t>Develop your own OpenNI2 application with GIGABYTE camera</w:t>
        </w:r>
        <w:r w:rsidR="00C17D02">
          <w:rPr>
            <w:noProof/>
            <w:webHidden/>
          </w:rPr>
          <w:tab/>
        </w:r>
        <w:r w:rsidR="00C17D02">
          <w:rPr>
            <w:noProof/>
            <w:webHidden/>
          </w:rPr>
          <w:fldChar w:fldCharType="begin"/>
        </w:r>
        <w:r w:rsidR="00C17D02">
          <w:rPr>
            <w:noProof/>
            <w:webHidden/>
          </w:rPr>
          <w:instrText xml:space="preserve"> PAGEREF _Toc5181567 \h </w:instrText>
        </w:r>
        <w:r w:rsidR="00C17D02">
          <w:rPr>
            <w:noProof/>
            <w:webHidden/>
          </w:rPr>
        </w:r>
        <w:r w:rsidR="00C17D02">
          <w:rPr>
            <w:noProof/>
            <w:webHidden/>
          </w:rPr>
          <w:fldChar w:fldCharType="separate"/>
        </w:r>
        <w:r w:rsidR="006F2E38">
          <w:rPr>
            <w:noProof/>
            <w:webHidden/>
          </w:rPr>
          <w:t>19</w:t>
        </w:r>
        <w:r w:rsidR="00C17D02">
          <w:rPr>
            <w:noProof/>
            <w:webHidden/>
          </w:rPr>
          <w:fldChar w:fldCharType="end"/>
        </w:r>
      </w:hyperlink>
    </w:p>
    <w:p w:rsidR="00E209EE" w:rsidRPr="008D2C1F" w:rsidRDefault="00322668" w:rsidP="008D2C1F">
      <w:pPr>
        <w:rPr>
          <w:b/>
          <w:i/>
          <w:sz w:val="24"/>
        </w:rPr>
      </w:pPr>
      <w:r>
        <w:rPr>
          <w:b/>
          <w:i/>
          <w:sz w:val="24"/>
        </w:rPr>
        <w:fldChar w:fldCharType="end"/>
      </w:r>
    </w:p>
    <w:p w:rsidR="00E209EE" w:rsidRDefault="00817A7C" w:rsidP="00E209EE">
      <w:pPr>
        <w:pStyle w:val="1"/>
        <w:rPr>
          <w:rFonts w:asciiTheme="minorHAnsi" w:hAnsiTheme="minorHAnsi"/>
          <w:szCs w:val="32"/>
        </w:rPr>
      </w:pPr>
      <w:bookmarkStart w:id="5" w:name="_Toc5181557"/>
      <w:r>
        <w:rPr>
          <w:rFonts w:asciiTheme="minorHAnsi" w:hAnsiTheme="minorHAnsi" w:hint="eastAsia"/>
          <w:szCs w:val="32"/>
        </w:rPr>
        <w:lastRenderedPageBreak/>
        <w:t>Voxel</w:t>
      </w:r>
      <w:r w:rsidR="005A6CB3">
        <w:rPr>
          <w:rFonts w:asciiTheme="minorHAnsi" w:hAnsiTheme="minorHAnsi" w:hint="eastAsia"/>
          <w:szCs w:val="32"/>
        </w:rPr>
        <w:t xml:space="preserve"> </w:t>
      </w:r>
      <w:r>
        <w:rPr>
          <w:rFonts w:asciiTheme="minorHAnsi" w:hAnsiTheme="minorHAnsi" w:hint="eastAsia"/>
          <w:szCs w:val="32"/>
        </w:rPr>
        <w:t>SDK</w:t>
      </w:r>
      <w:bookmarkEnd w:id="5"/>
    </w:p>
    <w:p w:rsidR="00FB68F6" w:rsidRPr="000F2D65" w:rsidRDefault="00FB68F6" w:rsidP="00FB68F6">
      <w:pPr>
        <w:pStyle w:val="21"/>
      </w:pPr>
      <w:bookmarkStart w:id="6" w:name="_Toc5181558"/>
      <w:r w:rsidRPr="00FB68F6">
        <w:t xml:space="preserve">Install </w:t>
      </w:r>
      <w:r w:rsidR="00BD3AB1">
        <w:t>Voxel</w:t>
      </w:r>
      <w:r w:rsidR="00744E3B">
        <w:rPr>
          <w:rFonts w:hint="eastAsia"/>
        </w:rPr>
        <w:t xml:space="preserve"> </w:t>
      </w:r>
      <w:r w:rsidRPr="00FB68F6">
        <w:t xml:space="preserve">SDK for </w:t>
      </w:r>
      <w:r w:rsidRPr="00FB68F6">
        <w:rPr>
          <w:rFonts w:hint="eastAsia"/>
        </w:rPr>
        <w:t xml:space="preserve">x86 </w:t>
      </w:r>
      <w:r w:rsidRPr="00FB68F6">
        <w:t>architecture</w:t>
      </w:r>
      <w:r w:rsidRPr="00FB68F6">
        <w:rPr>
          <w:rFonts w:hint="eastAsia"/>
        </w:rPr>
        <w:t xml:space="preserve"> Windows</w:t>
      </w:r>
      <w:bookmarkEnd w:id="6"/>
    </w:p>
    <w:p w:rsidR="00744E3B" w:rsidRDefault="00E473AC" w:rsidP="00E473AC">
      <w:pPr>
        <w:pStyle w:val="a4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Run </w:t>
      </w:r>
      <w:r w:rsidR="006803F3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Windows</w:t>
      </w:r>
      <w:r w:rsidR="00905A78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 w:rsidR="00905A78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VoxelSDK</w:t>
      </w:r>
      <w:r w:rsidR="00632988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 w:rsidR="006803F3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x86</w:t>
      </w:r>
      <w:r w:rsidR="00632988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 w:rsidRPr="00E473AC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SDK-x.x.x-win32.exe</w:t>
      </w:r>
      <w:r w:rsidRPr="00E473AC">
        <w:rPr>
          <w:rFonts w:asciiTheme="minorHAnsi" w:hAnsiTheme="minorHAnsi" w:cstheme="minorHAnsi"/>
          <w:sz w:val="24"/>
          <w:szCs w:val="24"/>
        </w:rPr>
        <w:t>(where the “x.x.x” stands for version number)</w:t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4090988</wp:posOffset>
                </wp:positionH>
                <wp:positionV relativeFrom="paragraph">
                  <wp:posOffset>3483610</wp:posOffset>
                </wp:positionV>
                <wp:extent cx="690562" cy="190500"/>
                <wp:effectExtent l="0" t="0" r="14605" b="19050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1" o:spid="_x0000_s1026" style="position:absolute;margin-left:322.15pt;margin-top:274.3pt;width:54.3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411DFFDA" wp14:editId="4459451B">
            <wp:extent cx="4869180" cy="377190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7F4A9C" wp14:editId="525E46FF">
                <wp:simplePos x="0" y="0"/>
                <wp:positionH relativeFrom="column">
                  <wp:posOffset>4090352</wp:posOffset>
                </wp:positionH>
                <wp:positionV relativeFrom="paragraph">
                  <wp:posOffset>3409950</wp:posOffset>
                </wp:positionV>
                <wp:extent cx="690562" cy="190500"/>
                <wp:effectExtent l="0" t="0" r="14605" b="1905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margin-left:322.05pt;margin-top:268.5pt;width:54.3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0F772EBD" wp14:editId="6A48C520">
            <wp:extent cx="4869180" cy="3771900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7F4A9C" wp14:editId="525E46FF">
                <wp:simplePos x="0" y="0"/>
                <wp:positionH relativeFrom="column">
                  <wp:posOffset>4090670</wp:posOffset>
                </wp:positionH>
                <wp:positionV relativeFrom="paragraph">
                  <wp:posOffset>3477577</wp:posOffset>
                </wp:positionV>
                <wp:extent cx="690562" cy="190500"/>
                <wp:effectExtent l="0" t="0" r="14605" b="19050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3" o:spid="_x0000_s1026" style="position:absolute;margin-left:322.1pt;margin-top:273.8pt;width:54.3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39F4BE3C" wp14:editId="7D32D89D">
            <wp:extent cx="4869180" cy="3771900"/>
            <wp:effectExtent l="0" t="0" r="762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7F4A9C" wp14:editId="525E46FF">
                <wp:simplePos x="0" y="0"/>
                <wp:positionH relativeFrom="column">
                  <wp:posOffset>4081145</wp:posOffset>
                </wp:positionH>
                <wp:positionV relativeFrom="paragraph">
                  <wp:posOffset>3405188</wp:posOffset>
                </wp:positionV>
                <wp:extent cx="690562" cy="190500"/>
                <wp:effectExtent l="0" t="0" r="14605" b="19050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4" o:spid="_x0000_s1026" style="position:absolute;margin-left:321.35pt;margin-top:268.15pt;width:54.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5F953241" wp14:editId="79B5CA11">
            <wp:extent cx="4869180" cy="3771900"/>
            <wp:effectExtent l="0" t="0" r="762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7F4A9C" wp14:editId="525E46FF">
                <wp:simplePos x="0" y="0"/>
                <wp:positionH relativeFrom="column">
                  <wp:posOffset>4081145</wp:posOffset>
                </wp:positionH>
                <wp:positionV relativeFrom="paragraph">
                  <wp:posOffset>3487102</wp:posOffset>
                </wp:positionV>
                <wp:extent cx="690562" cy="190500"/>
                <wp:effectExtent l="0" t="0" r="14605" b="19050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5" o:spid="_x0000_s1026" style="position:absolute;margin-left:321.35pt;margin-top:274.55pt;width:54.3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3889A674" wp14:editId="13C38A0F">
            <wp:extent cx="4869180" cy="3771900"/>
            <wp:effectExtent l="0" t="0" r="7620" b="0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7F4A9C" wp14:editId="525E46FF">
                <wp:simplePos x="0" y="0"/>
                <wp:positionH relativeFrom="column">
                  <wp:posOffset>4081145</wp:posOffset>
                </wp:positionH>
                <wp:positionV relativeFrom="paragraph">
                  <wp:posOffset>3401378</wp:posOffset>
                </wp:positionV>
                <wp:extent cx="690562" cy="190500"/>
                <wp:effectExtent l="0" t="0" r="14605" b="19050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6" o:spid="_x0000_s1026" style="position:absolute;margin-left:321.35pt;margin-top:267.85pt;width:54.3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3AE3B406" wp14:editId="4C7E1E40">
            <wp:extent cx="4869180" cy="3771900"/>
            <wp:effectExtent l="0" t="0" r="7620" b="0"/>
            <wp:docPr id="295" name="圖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33" w:rsidRDefault="00022A12" w:rsidP="00D97133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36D5C8" wp14:editId="5AB426D5">
                <wp:simplePos x="0" y="0"/>
                <wp:positionH relativeFrom="column">
                  <wp:posOffset>3966845</wp:posOffset>
                </wp:positionH>
                <wp:positionV relativeFrom="paragraph">
                  <wp:posOffset>2624773</wp:posOffset>
                </wp:positionV>
                <wp:extent cx="690245" cy="190500"/>
                <wp:effectExtent l="0" t="0" r="14605" b="19050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8" o:spid="_x0000_s1026" style="position:absolute;margin-left:312.35pt;margin-top:206.7pt;width:54.35pt;height: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" filled="f" strokecolor="red" strokeweight="2pt"/>
            </w:pict>
          </mc:Fallback>
        </mc:AlternateContent>
      </w:r>
      <w:r w:rsidR="00D97133">
        <w:rPr>
          <w:noProof/>
        </w:rPr>
        <w:drawing>
          <wp:inline distT="0" distB="0" distL="0" distR="0" wp14:anchorId="4C4296AA" wp14:editId="319AD711">
            <wp:extent cx="4868883" cy="3015041"/>
            <wp:effectExtent l="0" t="0" r="825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67" cy="30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8D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7F4A9C" wp14:editId="525E46FF">
                <wp:simplePos x="0" y="0"/>
                <wp:positionH relativeFrom="column">
                  <wp:posOffset>3857625</wp:posOffset>
                </wp:positionH>
                <wp:positionV relativeFrom="paragraph">
                  <wp:posOffset>1343978</wp:posOffset>
                </wp:positionV>
                <wp:extent cx="614363" cy="190500"/>
                <wp:effectExtent l="0" t="0" r="14605" b="19050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3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9" o:spid="_x0000_s1026" style="position:absolute;margin-left:303.75pt;margin-top:105.85pt;width:48.4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4EF2B816" wp14:editId="508CF25E">
            <wp:extent cx="4594860" cy="2148840"/>
            <wp:effectExtent l="0" t="0" r="0" b="3810"/>
            <wp:docPr id="298" name="圖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04" w:rsidRDefault="00022A12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3C23BF" wp14:editId="32342BCE">
                <wp:simplePos x="0" y="0"/>
                <wp:positionH relativeFrom="column">
                  <wp:posOffset>4085590</wp:posOffset>
                </wp:positionH>
                <wp:positionV relativeFrom="paragraph">
                  <wp:posOffset>3482022</wp:posOffset>
                </wp:positionV>
                <wp:extent cx="690562" cy="190500"/>
                <wp:effectExtent l="0" t="0" r="14605" b="19050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0" o:spid="_x0000_s1026" style="position:absolute;margin-left:321.7pt;margin-top:274.15pt;width:54.35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" filled="f" strokecolor="red" strokeweight="2pt"/>
            </w:pict>
          </mc:Fallback>
        </mc:AlternateContent>
      </w:r>
      <w:r w:rsidR="0040218D">
        <w:rPr>
          <w:noProof/>
        </w:rPr>
        <w:drawing>
          <wp:inline distT="0" distB="0" distL="0" distR="0" wp14:anchorId="16815A60" wp14:editId="7B74D4DC">
            <wp:extent cx="4869180" cy="3771900"/>
            <wp:effectExtent l="0" t="0" r="762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B" w:rsidRDefault="00782A7B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bookmarkStart w:id="7" w:name="_GoBack"/>
      <w:bookmarkEnd w:id="7"/>
    </w:p>
    <w:p w:rsidR="00782A7B" w:rsidRPr="00782A7B" w:rsidRDefault="00782A7B" w:rsidP="00782A7B">
      <w:pPr>
        <w:pStyle w:val="a4"/>
        <w:numPr>
          <w:ilvl w:val="0"/>
          <w:numId w:val="17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Reboot PC</w:t>
      </w:r>
    </w:p>
    <w:p w:rsidR="00782A7B" w:rsidRDefault="00782A7B" w:rsidP="0040218D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</w:p>
    <w:p w:rsidR="0040218D" w:rsidRPr="003B7704" w:rsidRDefault="003B7704" w:rsidP="003B7704">
      <w:pPr>
        <w:widowControl/>
        <w:rPr>
          <w:rFonts w:asciiTheme="minorHAnsi" w:hAnsiTheme="minorHAnsi" w:cstheme="minorHAnsi"/>
          <w:kern w:val="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8F1470" w:rsidRPr="000F2D65" w:rsidRDefault="008F1470" w:rsidP="008F1470">
      <w:pPr>
        <w:pStyle w:val="21"/>
      </w:pPr>
      <w:bookmarkStart w:id="8" w:name="_Toc5181559"/>
      <w:r w:rsidRPr="00FB68F6">
        <w:lastRenderedPageBreak/>
        <w:t xml:space="preserve">Install </w:t>
      </w:r>
      <w:r>
        <w:t>Voxel</w:t>
      </w:r>
      <w:r>
        <w:rPr>
          <w:rFonts w:hint="eastAsia"/>
        </w:rPr>
        <w:t xml:space="preserve"> </w:t>
      </w:r>
      <w:r w:rsidRPr="00FB68F6">
        <w:t xml:space="preserve">SDK for </w:t>
      </w:r>
      <w:r w:rsidRPr="00FB68F6">
        <w:rPr>
          <w:rFonts w:hint="eastAsia"/>
        </w:rPr>
        <w:t>x</w:t>
      </w:r>
      <w:r>
        <w:rPr>
          <w:rFonts w:hint="eastAsia"/>
        </w:rPr>
        <w:t>64</w:t>
      </w:r>
      <w:r w:rsidRPr="00FB68F6">
        <w:rPr>
          <w:rFonts w:hint="eastAsia"/>
        </w:rPr>
        <w:t xml:space="preserve"> </w:t>
      </w:r>
      <w:r w:rsidRPr="00FB68F6">
        <w:t>architecture</w:t>
      </w:r>
      <w:r w:rsidRPr="00FB68F6">
        <w:rPr>
          <w:rFonts w:hint="eastAsia"/>
        </w:rPr>
        <w:t xml:space="preserve"> Windows</w:t>
      </w:r>
      <w:bookmarkEnd w:id="8"/>
    </w:p>
    <w:p w:rsidR="008F1470" w:rsidRDefault="00E473AC" w:rsidP="00E473AC">
      <w:pPr>
        <w:pStyle w:val="a4"/>
        <w:numPr>
          <w:ilvl w:val="0"/>
          <w:numId w:val="2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Run </w:t>
      </w:r>
      <w:r w:rsidR="006803F3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Windows</w:t>
      </w:r>
      <w:r w:rsidR="003F6162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 w:rsidR="003F6162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VoxelSDK</w:t>
      </w:r>
      <w:r w:rsidR="00632988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x</w:t>
      </w:r>
      <w:r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64</w:t>
      </w:r>
      <w:r w:rsidR="00632988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/</w:t>
      </w:r>
      <w:r w:rsidR="003E33D5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SDK-x.x.x-win</w:t>
      </w:r>
      <w:r w:rsidR="003E33D5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64</w:t>
      </w:r>
      <w:r w:rsidRPr="00E473AC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.exe</w:t>
      </w:r>
      <w:r w:rsidRPr="00E473AC">
        <w:rPr>
          <w:rFonts w:asciiTheme="minorHAnsi" w:hAnsiTheme="minorHAnsi" w:cstheme="minorHAnsi"/>
          <w:sz w:val="24"/>
          <w:szCs w:val="24"/>
        </w:rPr>
        <w:t>(where the “x.x.x” stands for version number)</w:t>
      </w:r>
    </w:p>
    <w:p w:rsidR="009F27A0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79234C" wp14:editId="444C0C20">
                <wp:simplePos x="0" y="0"/>
                <wp:positionH relativeFrom="column">
                  <wp:posOffset>4080510</wp:posOffset>
                </wp:positionH>
                <wp:positionV relativeFrom="paragraph">
                  <wp:posOffset>3477577</wp:posOffset>
                </wp:positionV>
                <wp:extent cx="690562" cy="190500"/>
                <wp:effectExtent l="0" t="0" r="14605" b="19050"/>
                <wp:wrapNone/>
                <wp:docPr id="3429" name="矩形 3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29" o:spid="_x0000_s1026" style="position:absolute;margin-left:321.3pt;margin-top:273.8pt;width:54.35pt;height: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" filled="f" strokecolor="red" strokeweight="2pt"/>
            </w:pict>
          </mc:Fallback>
        </mc:AlternateContent>
      </w:r>
      <w:r w:rsidR="009F27A0">
        <w:rPr>
          <w:noProof/>
        </w:rPr>
        <w:drawing>
          <wp:inline distT="0" distB="0" distL="0" distR="0" wp14:anchorId="48A8179E" wp14:editId="739ED9EB">
            <wp:extent cx="4869180" cy="3771900"/>
            <wp:effectExtent l="0" t="0" r="7620" b="0"/>
            <wp:docPr id="311" name="圖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0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79234C" wp14:editId="444C0C20">
                <wp:simplePos x="0" y="0"/>
                <wp:positionH relativeFrom="column">
                  <wp:posOffset>4080510</wp:posOffset>
                </wp:positionH>
                <wp:positionV relativeFrom="paragraph">
                  <wp:posOffset>3473133</wp:posOffset>
                </wp:positionV>
                <wp:extent cx="690562" cy="190500"/>
                <wp:effectExtent l="0" t="0" r="14605" b="19050"/>
                <wp:wrapNone/>
                <wp:docPr id="3432" name="矩形 3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2" o:spid="_x0000_s1026" style="position:absolute;margin-left:321.3pt;margin-top:273.5pt;width:54.35pt;height: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" filled="f" strokecolor="red" strokeweight="2pt"/>
            </w:pict>
          </mc:Fallback>
        </mc:AlternateContent>
      </w:r>
      <w:r w:rsidR="009F27A0">
        <w:rPr>
          <w:noProof/>
        </w:rPr>
        <w:drawing>
          <wp:inline distT="0" distB="0" distL="0" distR="0" wp14:anchorId="16964DFC" wp14:editId="1F3A6828">
            <wp:extent cx="4869180" cy="3771900"/>
            <wp:effectExtent l="0" t="0" r="762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0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79234C" wp14:editId="444C0C20">
                <wp:simplePos x="0" y="0"/>
                <wp:positionH relativeFrom="column">
                  <wp:posOffset>4080510</wp:posOffset>
                </wp:positionH>
                <wp:positionV relativeFrom="paragraph">
                  <wp:posOffset>3405188</wp:posOffset>
                </wp:positionV>
                <wp:extent cx="690562" cy="190500"/>
                <wp:effectExtent l="0" t="0" r="14605" b="19050"/>
                <wp:wrapNone/>
                <wp:docPr id="3433" name="矩形 3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3" o:spid="_x0000_s1026" style="position:absolute;margin-left:321.3pt;margin-top:268.15pt;width:54.3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" filled="f" strokecolor="red" strokeweight="2pt"/>
            </w:pict>
          </mc:Fallback>
        </mc:AlternateContent>
      </w:r>
      <w:r w:rsidR="009F27A0">
        <w:rPr>
          <w:noProof/>
        </w:rPr>
        <w:drawing>
          <wp:inline distT="0" distB="0" distL="0" distR="0" wp14:anchorId="77038110" wp14:editId="5C7B366D">
            <wp:extent cx="4869180" cy="3771900"/>
            <wp:effectExtent l="0" t="0" r="7620" b="0"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0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79234C" wp14:editId="444C0C20">
                <wp:simplePos x="0" y="0"/>
                <wp:positionH relativeFrom="column">
                  <wp:posOffset>4080828</wp:posOffset>
                </wp:positionH>
                <wp:positionV relativeFrom="paragraph">
                  <wp:posOffset>3476943</wp:posOffset>
                </wp:positionV>
                <wp:extent cx="690562" cy="190500"/>
                <wp:effectExtent l="0" t="0" r="14605" b="19050"/>
                <wp:wrapNone/>
                <wp:docPr id="3436" name="矩形 3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6" o:spid="_x0000_s1026" style="position:absolute;margin-left:321.35pt;margin-top:273.8pt;width:54.35pt;height: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" filled="f" strokecolor="red" strokeweight="2pt"/>
            </w:pict>
          </mc:Fallback>
        </mc:AlternateContent>
      </w:r>
      <w:r w:rsidR="009F27A0">
        <w:rPr>
          <w:noProof/>
        </w:rPr>
        <w:drawing>
          <wp:inline distT="0" distB="0" distL="0" distR="0" wp14:anchorId="28DF8141" wp14:editId="216E7282">
            <wp:extent cx="4869180" cy="3771900"/>
            <wp:effectExtent l="0" t="0" r="7620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86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79234C" wp14:editId="444C0C20">
                <wp:simplePos x="0" y="0"/>
                <wp:positionH relativeFrom="column">
                  <wp:posOffset>4080827</wp:posOffset>
                </wp:positionH>
                <wp:positionV relativeFrom="paragraph">
                  <wp:posOffset>3410268</wp:posOffset>
                </wp:positionV>
                <wp:extent cx="690562" cy="190500"/>
                <wp:effectExtent l="0" t="0" r="14605" b="19050"/>
                <wp:wrapNone/>
                <wp:docPr id="3437" name="矩形 3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7" o:spid="_x0000_s1026" style="position:absolute;margin-left:321.3pt;margin-top:268.55pt;width:54.35pt;height: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ECDECC" wp14:editId="5E2BFC98">
            <wp:extent cx="4869180" cy="3771900"/>
            <wp:effectExtent l="0" t="0" r="7620" b="0"/>
            <wp:docPr id="315" name="圖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86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79234C" wp14:editId="444C0C20">
                <wp:simplePos x="0" y="0"/>
                <wp:positionH relativeFrom="column">
                  <wp:posOffset>4080510</wp:posOffset>
                </wp:positionH>
                <wp:positionV relativeFrom="paragraph">
                  <wp:posOffset>3476943</wp:posOffset>
                </wp:positionV>
                <wp:extent cx="690562" cy="190500"/>
                <wp:effectExtent l="0" t="0" r="14605" b="19050"/>
                <wp:wrapNone/>
                <wp:docPr id="3438" name="矩形 3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8" o:spid="_x0000_s1026" style="position:absolute;margin-left:321.3pt;margin-top:273.8pt;width:54.35pt;height: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9828D4" wp14:editId="1E63238F">
            <wp:extent cx="4869180" cy="3771900"/>
            <wp:effectExtent l="0" t="0" r="7620" b="0"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86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79234C" wp14:editId="444C0C20">
                <wp:simplePos x="0" y="0"/>
                <wp:positionH relativeFrom="column">
                  <wp:posOffset>3975735</wp:posOffset>
                </wp:positionH>
                <wp:positionV relativeFrom="paragraph">
                  <wp:posOffset>2552382</wp:posOffset>
                </wp:positionV>
                <wp:extent cx="690562" cy="190500"/>
                <wp:effectExtent l="0" t="0" r="14605" b="19050"/>
                <wp:wrapNone/>
                <wp:docPr id="3439" name="矩形 3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39" o:spid="_x0000_s1026" style="position:absolute;margin-left:313.05pt;margin-top:200.95pt;width:54.35pt;height: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" filled="f" strokecolor="red" strokeweight="2pt"/>
            </w:pict>
          </mc:Fallback>
        </mc:AlternateContent>
      </w:r>
      <w:r w:rsidR="00D97133">
        <w:rPr>
          <w:noProof/>
        </w:rPr>
        <w:drawing>
          <wp:inline distT="0" distB="0" distL="0" distR="0" wp14:anchorId="23AE5924" wp14:editId="729E7D36">
            <wp:extent cx="4868883" cy="3015041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67" cy="30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86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79234C" wp14:editId="444C0C20">
                <wp:simplePos x="0" y="0"/>
                <wp:positionH relativeFrom="column">
                  <wp:posOffset>3862387</wp:posOffset>
                </wp:positionH>
                <wp:positionV relativeFrom="paragraph">
                  <wp:posOffset>1415415</wp:posOffset>
                </wp:positionV>
                <wp:extent cx="604838" cy="190500"/>
                <wp:effectExtent l="0" t="0" r="24130" b="19050"/>
                <wp:wrapNone/>
                <wp:docPr id="3440" name="矩形 3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8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40" o:spid="_x0000_s1026" style="position:absolute;margin-left:304.1pt;margin-top:111.45pt;width:47.65pt;height: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1F641DE" wp14:editId="3F49BCD6">
            <wp:extent cx="4926238" cy="2303813"/>
            <wp:effectExtent l="0" t="0" r="8255" b="127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283" cy="230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86" w:rsidRDefault="00A84986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79234C" wp14:editId="444C0C20">
                <wp:simplePos x="0" y="0"/>
                <wp:positionH relativeFrom="column">
                  <wp:posOffset>4080192</wp:posOffset>
                </wp:positionH>
                <wp:positionV relativeFrom="paragraph">
                  <wp:posOffset>3404235</wp:posOffset>
                </wp:positionV>
                <wp:extent cx="690562" cy="190500"/>
                <wp:effectExtent l="0" t="0" r="14605" b="19050"/>
                <wp:wrapNone/>
                <wp:docPr id="3441" name="矩形 3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41" o:spid="_x0000_s1026" style="position:absolute;margin-left:321.25pt;margin-top:268.05pt;width:54.35pt;height: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124944" wp14:editId="349179F7">
            <wp:extent cx="4869180" cy="3771900"/>
            <wp:effectExtent l="0" t="0" r="7620" b="0"/>
            <wp:docPr id="3428" name="圖片 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B" w:rsidRDefault="00782A7B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</w:p>
    <w:p w:rsidR="00782A7B" w:rsidRDefault="00782A7B" w:rsidP="00782A7B">
      <w:pPr>
        <w:pStyle w:val="a4"/>
        <w:numPr>
          <w:ilvl w:val="0"/>
          <w:numId w:val="2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Reboot PC</w:t>
      </w:r>
    </w:p>
    <w:p w:rsidR="00782A7B" w:rsidRDefault="00782A7B" w:rsidP="009F27A0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</w:p>
    <w:p w:rsidR="00A84986" w:rsidRPr="00A84986" w:rsidRDefault="00A84986" w:rsidP="00A84986">
      <w:pPr>
        <w:widowControl/>
        <w:rPr>
          <w:rFonts w:asciiTheme="minorHAnsi" w:hAnsiTheme="minorHAnsi" w:cstheme="minorHAnsi"/>
          <w:kern w:val="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7A049F" w:rsidRPr="000F2D65" w:rsidRDefault="007A049F" w:rsidP="007A049F">
      <w:pPr>
        <w:pStyle w:val="21"/>
      </w:pPr>
      <w:bookmarkStart w:id="9" w:name="_Toc5181560"/>
      <w:r w:rsidRPr="007A049F">
        <w:lastRenderedPageBreak/>
        <w:t>Install Voxel</w:t>
      </w:r>
      <w:r w:rsidRPr="007A049F">
        <w:rPr>
          <w:rFonts w:hint="eastAsia"/>
        </w:rPr>
        <w:t xml:space="preserve"> </w:t>
      </w:r>
      <w:r w:rsidRPr="007A049F">
        <w:t xml:space="preserve">SDK </w:t>
      </w:r>
      <w:r w:rsidRPr="007A049F">
        <w:rPr>
          <w:rFonts w:hint="eastAsia"/>
        </w:rPr>
        <w:t>for i386</w:t>
      </w:r>
      <w:r w:rsidRPr="007A049F">
        <w:t xml:space="preserve"> architecture Ubuntu 16.04</w:t>
      </w:r>
      <w:bookmarkEnd w:id="9"/>
    </w:p>
    <w:p w:rsidR="007A049F" w:rsidRPr="00752FE2" w:rsidRDefault="007A049F" w:rsidP="009236DD">
      <w:pPr>
        <w:pStyle w:val="a4"/>
        <w:numPr>
          <w:ilvl w:val="0"/>
          <w:numId w:val="24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Install the </w:t>
      </w:r>
      <w:r w:rsidR="009236DD" w:rsidRPr="009236DD">
        <w:rPr>
          <w:rFonts w:asciiTheme="minorHAnsi" w:hAnsiTheme="minorHAnsi" w:cstheme="minorHAnsi"/>
          <w:sz w:val="24"/>
          <w:szCs w:val="24"/>
        </w:rPr>
        <w:t>Debian packages</w:t>
      </w:r>
      <w:r>
        <w:rPr>
          <w:rFonts w:asciiTheme="minorHAnsi" w:hAnsiTheme="minorHAnsi" w:cstheme="minorHAnsi"/>
          <w:sz w:val="24"/>
          <w:szCs w:val="24"/>
        </w:rPr>
        <w:t>(</w:t>
      </w:r>
      <w:r>
        <w:rPr>
          <w:sz w:val="22"/>
        </w:rPr>
        <w:t>where the “x.x.x” stands for version number)</w:t>
      </w:r>
    </w:p>
    <w:p w:rsidR="00752FE2" w:rsidRPr="00DA4B81" w:rsidRDefault="00752FE2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libti3dtof-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52FE2" w:rsidRPr="00DA4B81" w:rsidRDefault="00752FE2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libti3dtof-dev-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 w:rsidRP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 xml:space="preserve"> 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52FE2" w:rsidRPr="00DA4B81" w:rsidRDefault="00752FE2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 w:rsidRP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 xml:space="preserve"> 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52FE2" w:rsidRPr="00DA4B81" w:rsidRDefault="00752FE2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libvoxel-dev-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 w:rsidRP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 xml:space="preserve"> 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52FE2" w:rsidRPr="00DA4B81" w:rsidRDefault="00DA4B81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7A1A22" wp14:editId="49496816">
                <wp:simplePos x="0" y="0"/>
                <wp:positionH relativeFrom="column">
                  <wp:posOffset>933450</wp:posOffset>
                </wp:positionH>
                <wp:positionV relativeFrom="paragraph">
                  <wp:posOffset>525145</wp:posOffset>
                </wp:positionV>
                <wp:extent cx="5545455" cy="900000"/>
                <wp:effectExtent l="0" t="0" r="17145" b="14605"/>
                <wp:wrapTopAndBottom/>
                <wp:docPr id="13" name="文字方塊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900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007F01" w:rsidRPr="009E6EC5" w:rsidRDefault="00007F01" w:rsidP="00DE5A39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 w:rsidRPr="009E6EC5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sudo apt-get install libusb-1.0-0-dev libudev-dev linux-libc-dev</w:t>
                            </w:r>
                          </w:p>
                          <w:p w:rsidR="00007F01" w:rsidRPr="00915160" w:rsidRDefault="00007F01" w:rsidP="00DE5A39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 xml:space="preserve">cd 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Linux</w:t>
                            </w:r>
                            <w:r w:rsidR="00D04F89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</w:t>
                            </w:r>
                            <w:r w:rsidR="00D04F89" w:rsidRPr="00D04F89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VoxelSDK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/x86</w:t>
                            </w:r>
                          </w:p>
                          <w:p w:rsidR="00007F01" w:rsidRPr="00920A5E" w:rsidRDefault="00007F01" w:rsidP="00DE5A39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 xml:space="preserve">sudo dpkg -i </w:t>
                            </w:r>
                            <w:r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*</w:t>
                            </w: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.deb</w:t>
                            </w:r>
                          </w:p>
                          <w:p w:rsidR="00007F01" w:rsidRPr="00920A5E" w:rsidRDefault="00007F01" w:rsidP="007A049F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027" type="#_x0000_t202" style="position:absolute;left:0;text-align:left;margin-left:73.5pt;margin-top:41.35pt;width:436.65pt;height:70.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" fillcolor="window" strokecolor="#4f81bd" strokeweight="2pt">
                <v:textbox>
                  <w:txbxContent>
                    <w:p w:rsidR="00007F01" w:rsidRPr="009E6EC5" w:rsidRDefault="00007F01" w:rsidP="00DE5A39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 w:rsidRPr="009E6EC5">
                        <w:rPr>
                          <w:rFonts w:ascii="Arial" w:hAnsi="Arial" w:cs="Arial"/>
                          <w:color w:val="4F81BD" w:themeColor="accent1"/>
                        </w:rPr>
                        <w:t>sudo apt-get install libusb-1.0-0-dev libudev-dev linux-libc-dev</w:t>
                      </w:r>
                    </w:p>
                    <w:p w:rsidR="00007F01" w:rsidRPr="00915160" w:rsidRDefault="00007F01" w:rsidP="00DE5A39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 xml:space="preserve">cd 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Linux</w:t>
                      </w:r>
                      <w:r w:rsidR="00D04F89">
                        <w:rPr>
                          <w:rFonts w:ascii="Arial" w:hAnsi="Arial" w:cs="Arial" w:hint="eastAsia"/>
                          <w:color w:val="4F81BD" w:themeColor="accent1"/>
                        </w:rPr>
                        <w:t>/</w:t>
                      </w:r>
                      <w:r w:rsidR="00D04F89" w:rsidRPr="00D04F89">
                        <w:rPr>
                          <w:rFonts w:ascii="Arial" w:hAnsi="Arial" w:cs="Arial"/>
                          <w:color w:val="4F81BD" w:themeColor="accent1"/>
                        </w:rPr>
                        <w:t>VoxelSDK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/x86</w:t>
                      </w:r>
                    </w:p>
                    <w:p w:rsidR="00007F01" w:rsidRPr="00920A5E" w:rsidRDefault="00007F01" w:rsidP="00DE5A39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 xml:space="preserve">sudo dpkg -i </w:t>
                      </w:r>
                      <w:r>
                        <w:rPr>
                          <w:rFonts w:ascii="Arial" w:hAnsi="Arial" w:cs="Arial"/>
                          <w:color w:val="4F81BD" w:themeColor="accent1"/>
                        </w:rPr>
                        <w:t>*</w:t>
                      </w: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>.deb</w:t>
                      </w:r>
                    </w:p>
                    <w:p w:rsidR="00007F01" w:rsidRPr="00920A5E" w:rsidRDefault="00007F01" w:rsidP="007A049F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2FE2"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libvoxel-test-</w:t>
      </w:r>
      <w:r w:rsidR="00752FE2"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="00752FE2"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="00752FE2"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="00752FE2"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="00752FE2"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="00752FE2"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 w:rsidRP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 xml:space="preserve"> 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="00752FE2"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="00752FE2"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52FE2" w:rsidRPr="00DA4B81" w:rsidRDefault="00752FE2" w:rsidP="00752FE2">
      <w:pPr>
        <w:pStyle w:val="a4"/>
        <w:numPr>
          <w:ilvl w:val="3"/>
          <w:numId w:val="2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libvoxel-util-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</w:t>
      </w:r>
      <w:r w:rsidR="000F102B" w:rsidRP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 xml:space="preserve"> </w:t>
      </w:r>
      <w:r w:rsidR="000F102B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i386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7A049F" w:rsidRPr="000F2D65" w:rsidRDefault="007A049F" w:rsidP="007A049F">
      <w:pPr>
        <w:pStyle w:val="21"/>
      </w:pPr>
      <w:bookmarkStart w:id="10" w:name="_Toc5181561"/>
      <w:r w:rsidRPr="007A049F">
        <w:t>Install Voxel</w:t>
      </w:r>
      <w:r w:rsidRPr="007A049F">
        <w:rPr>
          <w:rFonts w:hint="eastAsia"/>
        </w:rPr>
        <w:t xml:space="preserve"> </w:t>
      </w:r>
      <w:r w:rsidRPr="007A049F">
        <w:t xml:space="preserve">SDK </w:t>
      </w:r>
      <w:r w:rsidRPr="007A049F">
        <w:rPr>
          <w:rFonts w:hint="eastAsia"/>
        </w:rPr>
        <w:t xml:space="preserve">for </w:t>
      </w:r>
      <w:r w:rsidR="008301C2">
        <w:rPr>
          <w:rFonts w:hint="eastAsia"/>
        </w:rPr>
        <w:t>amd</w:t>
      </w:r>
      <w:r>
        <w:rPr>
          <w:rFonts w:hint="eastAsia"/>
        </w:rPr>
        <w:t>64</w:t>
      </w:r>
      <w:r w:rsidRPr="007A049F">
        <w:t xml:space="preserve"> architecture Ubuntu 16.04</w:t>
      </w:r>
      <w:bookmarkEnd w:id="10"/>
    </w:p>
    <w:p w:rsidR="00DA4B81" w:rsidRPr="00752FE2" w:rsidRDefault="00DA4B81" w:rsidP="009E6EC5">
      <w:pPr>
        <w:pStyle w:val="a4"/>
        <w:numPr>
          <w:ilvl w:val="0"/>
          <w:numId w:val="34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Install the </w:t>
      </w:r>
      <w:r w:rsidRPr="009236DD">
        <w:rPr>
          <w:rFonts w:asciiTheme="minorHAnsi" w:hAnsiTheme="minorHAnsi" w:cstheme="minorHAnsi"/>
          <w:sz w:val="24"/>
          <w:szCs w:val="24"/>
        </w:rPr>
        <w:t>Debian packages</w:t>
      </w:r>
      <w:r>
        <w:rPr>
          <w:rFonts w:asciiTheme="minorHAnsi" w:hAnsiTheme="minorHAnsi" w:cstheme="minorHAnsi"/>
          <w:sz w:val="24"/>
          <w:szCs w:val="24"/>
        </w:rPr>
        <w:t>(</w:t>
      </w:r>
      <w:r>
        <w:rPr>
          <w:sz w:val="22"/>
        </w:rPr>
        <w:t>where the “x.x.x” stands for version number)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libti3dtof-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libti3dtof-dev-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libvoxel-dev-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02AF6C0" wp14:editId="2B48E6AA">
                <wp:simplePos x="0" y="0"/>
                <wp:positionH relativeFrom="column">
                  <wp:posOffset>928370</wp:posOffset>
                </wp:positionH>
                <wp:positionV relativeFrom="paragraph">
                  <wp:posOffset>524510</wp:posOffset>
                </wp:positionV>
                <wp:extent cx="5545455" cy="900000"/>
                <wp:effectExtent l="0" t="0" r="17145" b="14605"/>
                <wp:wrapTopAndBottom/>
                <wp:docPr id="28" name="文字方塊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900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007F01" w:rsidRPr="009E6EC5" w:rsidRDefault="00007F01" w:rsidP="00DA4B81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 w:rsidRPr="009E6EC5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sudo apt-get install libusb-1.0-0-dev libudev-dev linux-libc-dev</w:t>
                            </w:r>
                          </w:p>
                          <w:p w:rsidR="00007F01" w:rsidRPr="00915160" w:rsidRDefault="00007F01" w:rsidP="00DA4B81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 xml:space="preserve">cd 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Linux</w:t>
                            </w:r>
                            <w:r w:rsidR="00BE34C3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</w:t>
                            </w:r>
                            <w:r w:rsidR="00BE34C3" w:rsidRPr="00BE34C3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VoxelSDK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/x64</w:t>
                            </w:r>
                          </w:p>
                          <w:p w:rsidR="00007F01" w:rsidRPr="00920A5E" w:rsidRDefault="00007F01" w:rsidP="00DA4B81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 xml:space="preserve">sudo dpkg -i </w:t>
                            </w:r>
                            <w:r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*</w:t>
                            </w:r>
                            <w:r w:rsidRPr="00915160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.deb</w:t>
                            </w:r>
                          </w:p>
                          <w:p w:rsidR="00007F01" w:rsidRPr="00920A5E" w:rsidRDefault="00007F01" w:rsidP="00DA4B81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8" o:spid="_x0000_s1028" type="#_x0000_t202" style="position:absolute;left:0;text-align:left;margin-left:73.1pt;margin-top:41.3pt;width:436.65pt;height:70.8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" fillcolor="window" strokecolor="#4f81bd" strokeweight="2pt">
                <v:textbox>
                  <w:txbxContent>
                    <w:p w:rsidR="00007F01" w:rsidRPr="009E6EC5" w:rsidRDefault="00007F01" w:rsidP="00DA4B81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 w:rsidRPr="009E6EC5">
                        <w:rPr>
                          <w:rFonts w:ascii="Arial" w:hAnsi="Arial" w:cs="Arial"/>
                          <w:color w:val="4F81BD" w:themeColor="accent1"/>
                        </w:rPr>
                        <w:t>sudo apt-get install libusb-1.0-0-dev libudev-dev linux-libc-dev</w:t>
                      </w:r>
                    </w:p>
                    <w:p w:rsidR="00007F01" w:rsidRPr="00915160" w:rsidRDefault="00007F01" w:rsidP="00DA4B81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 xml:space="preserve">cd 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Linux</w:t>
                      </w:r>
                      <w:r w:rsidR="00BE34C3">
                        <w:rPr>
                          <w:rFonts w:ascii="Arial" w:hAnsi="Arial" w:cs="Arial" w:hint="eastAsia"/>
                          <w:color w:val="4F81BD" w:themeColor="accent1"/>
                        </w:rPr>
                        <w:t>/</w:t>
                      </w:r>
                      <w:r w:rsidR="00BE34C3" w:rsidRPr="00BE34C3">
                        <w:rPr>
                          <w:rFonts w:ascii="Arial" w:hAnsi="Arial" w:cs="Arial"/>
                          <w:color w:val="4F81BD" w:themeColor="accent1"/>
                        </w:rPr>
                        <w:t>VoxelSDK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/x64</w:t>
                      </w:r>
                    </w:p>
                    <w:p w:rsidR="00007F01" w:rsidRPr="00920A5E" w:rsidRDefault="00007F01" w:rsidP="00DA4B81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 xml:space="preserve">sudo dpkg -i </w:t>
                      </w:r>
                      <w:r>
                        <w:rPr>
                          <w:rFonts w:ascii="Arial" w:hAnsi="Arial" w:cs="Arial"/>
                          <w:color w:val="4F81BD" w:themeColor="accent1"/>
                        </w:rPr>
                        <w:t>*</w:t>
                      </w:r>
                      <w:r w:rsidRPr="00915160">
                        <w:rPr>
                          <w:rFonts w:ascii="Arial" w:hAnsi="Arial" w:cs="Arial"/>
                          <w:color w:val="4F81BD" w:themeColor="accent1"/>
                        </w:rPr>
                        <w:t>.deb</w:t>
                      </w:r>
                    </w:p>
                    <w:p w:rsidR="00007F01" w:rsidRPr="00920A5E" w:rsidRDefault="00007F01" w:rsidP="00DA4B81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libvoxel-test-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DA4B81" w:rsidRPr="00DA4B81" w:rsidRDefault="00DA4B81" w:rsidP="009E6EC5">
      <w:pPr>
        <w:pStyle w:val="a4"/>
        <w:numPr>
          <w:ilvl w:val="3"/>
          <w:numId w:val="34"/>
        </w:numPr>
        <w:rPr>
          <w:rFonts w:asciiTheme="minorHAnsi" w:hAnsiTheme="minorHAnsi" w:cstheme="minorHAnsi"/>
          <w:color w:val="76923C" w:themeColor="accent3" w:themeShade="BF"/>
          <w:sz w:val="24"/>
          <w:szCs w:val="24"/>
        </w:rPr>
      </w:pP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libvoxel-util-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.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x</w:t>
      </w:r>
      <w:r w:rsidRPr="00DA4B81">
        <w:rPr>
          <w:rFonts w:asciiTheme="minorHAnsi" w:hAnsiTheme="minorHAnsi" w:cstheme="minorHAnsi"/>
          <w:color w:val="76923C" w:themeColor="accent3" w:themeShade="BF"/>
          <w:sz w:val="24"/>
          <w:szCs w:val="24"/>
        </w:rPr>
        <w:t>-amd64-xenial</w:t>
      </w:r>
      <w:r w:rsidRPr="00DA4B81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.deb</w:t>
      </w:r>
    </w:p>
    <w:p w:rsidR="008F1470" w:rsidRPr="00DA4B81" w:rsidRDefault="008F1470" w:rsidP="008F1470">
      <w:pPr>
        <w:pStyle w:val="a4"/>
        <w:rPr>
          <w:rFonts w:asciiTheme="minorHAnsi" w:hAnsiTheme="minorHAnsi" w:cstheme="minorHAnsi"/>
          <w:sz w:val="24"/>
          <w:szCs w:val="24"/>
        </w:rPr>
      </w:pPr>
    </w:p>
    <w:p w:rsidR="00FB68F6" w:rsidRDefault="00BB68A4" w:rsidP="00FB68F6">
      <w:pPr>
        <w:pStyle w:val="1"/>
        <w:rPr>
          <w:rFonts w:asciiTheme="minorHAnsi" w:hAnsiTheme="minorHAnsi"/>
          <w:szCs w:val="32"/>
        </w:rPr>
      </w:pPr>
      <w:bookmarkStart w:id="11" w:name="_Toc5181562"/>
      <w:r>
        <w:rPr>
          <w:rFonts w:asciiTheme="minorHAnsi" w:hAnsiTheme="minorHAnsi" w:hint="eastAsia"/>
          <w:szCs w:val="32"/>
        </w:rPr>
        <w:lastRenderedPageBreak/>
        <w:t>OpenNI2 Driver</w:t>
      </w:r>
      <w:bookmarkEnd w:id="11"/>
    </w:p>
    <w:p w:rsidR="00815500" w:rsidRPr="000F2D65" w:rsidRDefault="00740BA0" w:rsidP="00807EA3">
      <w:pPr>
        <w:pStyle w:val="21"/>
      </w:pPr>
      <w:bookmarkStart w:id="12" w:name="_Toc5181563"/>
      <w:r>
        <w:rPr>
          <w:rFonts w:hint="eastAsia"/>
        </w:rPr>
        <w:t>Run</w:t>
      </w:r>
      <w:r w:rsidR="00807EA3" w:rsidRPr="00807EA3">
        <w:t xml:space="preserve"> </w:t>
      </w:r>
      <w:r w:rsidR="00807EA3" w:rsidRPr="00807EA3">
        <w:rPr>
          <w:rFonts w:hint="eastAsia"/>
        </w:rPr>
        <w:t>OpenNI2 Driver</w:t>
      </w:r>
      <w:r w:rsidR="00815500" w:rsidRPr="00FB68F6">
        <w:t xml:space="preserve"> for </w:t>
      </w:r>
      <w:r w:rsidR="00815500" w:rsidRPr="00FB68F6">
        <w:rPr>
          <w:rFonts w:hint="eastAsia"/>
        </w:rPr>
        <w:t xml:space="preserve">x86 </w:t>
      </w:r>
      <w:r w:rsidR="00815500" w:rsidRPr="00FB68F6">
        <w:t>architecture</w:t>
      </w:r>
      <w:r w:rsidR="00815500" w:rsidRPr="00FB68F6">
        <w:rPr>
          <w:rFonts w:hint="eastAsia"/>
        </w:rPr>
        <w:t xml:space="preserve"> Windows</w:t>
      </w:r>
      <w:bookmarkEnd w:id="12"/>
    </w:p>
    <w:p w:rsidR="002C455B" w:rsidRPr="003C0533" w:rsidRDefault="002C455B" w:rsidP="008A03B9">
      <w:pPr>
        <w:pStyle w:val="a4"/>
        <w:numPr>
          <w:ilvl w:val="0"/>
          <w:numId w:val="26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 w:hint="eastAsia"/>
          <w:color w:val="000000" w:themeColor="text1"/>
        </w:rPr>
        <w:t xml:space="preserve">Run </w:t>
      </w:r>
      <w:r w:rsidR="00B55D10">
        <w:rPr>
          <w:rFonts w:ascii="Arial" w:hAnsi="Arial" w:cs="Arial" w:hint="eastAsia"/>
          <w:color w:val="76923C" w:themeColor="accent3" w:themeShade="BF"/>
        </w:rPr>
        <w:t>Windows</w:t>
      </w:r>
      <w:r w:rsidR="007E648B">
        <w:rPr>
          <w:rFonts w:ascii="Arial" w:hAnsi="Arial" w:cs="Arial" w:hint="eastAsia"/>
          <w:color w:val="76923C" w:themeColor="accent3" w:themeShade="BF"/>
        </w:rPr>
        <w:t>/OpenNI2</w:t>
      </w:r>
      <w:r w:rsidR="00B55D10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x86</w:t>
      </w:r>
      <w:r w:rsidR="00B55D10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NiViewer.exe</w:t>
      </w:r>
    </w:p>
    <w:p w:rsidR="003C0533" w:rsidRDefault="003C0533" w:rsidP="003C0533">
      <w:pPr>
        <w:pStyle w:val="a4"/>
        <w:numPr>
          <w:ilvl w:val="0"/>
          <w:numId w:val="26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If everything is correct, you can see the image from camera</w:t>
      </w:r>
    </w:p>
    <w:p w:rsidR="007B2C65" w:rsidRPr="007B2C65" w:rsidRDefault="00C20342" w:rsidP="00C20342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6866BA6" wp14:editId="6DDC6118">
            <wp:extent cx="5486400" cy="4603115"/>
            <wp:effectExtent l="0" t="0" r="0" b="6985"/>
            <wp:docPr id="300" name="圖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C65">
        <w:rPr>
          <w:rFonts w:asciiTheme="minorHAnsi" w:hAnsiTheme="minorHAnsi" w:cstheme="minorHAnsi"/>
          <w:sz w:val="24"/>
          <w:szCs w:val="24"/>
        </w:rPr>
        <w:br w:type="page"/>
      </w:r>
    </w:p>
    <w:p w:rsidR="00815500" w:rsidRPr="000F2D65" w:rsidRDefault="00740BA0" w:rsidP="00807EA3">
      <w:pPr>
        <w:pStyle w:val="21"/>
      </w:pPr>
      <w:bookmarkStart w:id="13" w:name="_Toc5181564"/>
      <w:r>
        <w:rPr>
          <w:rFonts w:hint="eastAsia"/>
        </w:rPr>
        <w:lastRenderedPageBreak/>
        <w:t>Run</w:t>
      </w:r>
      <w:r w:rsidR="00807EA3" w:rsidRPr="00807EA3">
        <w:t xml:space="preserve"> </w:t>
      </w:r>
      <w:r w:rsidR="00807EA3" w:rsidRPr="00807EA3">
        <w:rPr>
          <w:rFonts w:hint="eastAsia"/>
        </w:rPr>
        <w:t>OpenNI2 Driver</w:t>
      </w:r>
      <w:r w:rsidR="00815500" w:rsidRPr="00FB68F6">
        <w:t xml:space="preserve"> for </w:t>
      </w:r>
      <w:r w:rsidR="00815500" w:rsidRPr="00FB68F6">
        <w:rPr>
          <w:rFonts w:hint="eastAsia"/>
        </w:rPr>
        <w:t>x</w:t>
      </w:r>
      <w:r w:rsidR="00815500">
        <w:rPr>
          <w:rFonts w:hint="eastAsia"/>
        </w:rPr>
        <w:t>64</w:t>
      </w:r>
      <w:r w:rsidR="00815500" w:rsidRPr="00FB68F6">
        <w:rPr>
          <w:rFonts w:hint="eastAsia"/>
        </w:rPr>
        <w:t xml:space="preserve"> </w:t>
      </w:r>
      <w:r w:rsidR="00815500" w:rsidRPr="00FB68F6">
        <w:t>architecture</w:t>
      </w:r>
      <w:r w:rsidR="00815500" w:rsidRPr="00FB68F6">
        <w:rPr>
          <w:rFonts w:hint="eastAsia"/>
        </w:rPr>
        <w:t xml:space="preserve"> Windows</w:t>
      </w:r>
      <w:bookmarkEnd w:id="13"/>
    </w:p>
    <w:p w:rsidR="002C455B" w:rsidRPr="003C0533" w:rsidRDefault="002C455B" w:rsidP="002C455B">
      <w:pPr>
        <w:pStyle w:val="a4"/>
        <w:numPr>
          <w:ilvl w:val="0"/>
          <w:numId w:val="3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 w:hint="eastAsia"/>
          <w:color w:val="000000" w:themeColor="text1"/>
        </w:rPr>
        <w:t xml:space="preserve">Run </w:t>
      </w:r>
      <w:r w:rsidR="00B55D10">
        <w:rPr>
          <w:rFonts w:ascii="Arial" w:hAnsi="Arial" w:cs="Arial" w:hint="eastAsia"/>
          <w:color w:val="76923C" w:themeColor="accent3" w:themeShade="BF"/>
        </w:rPr>
        <w:t>Windows</w:t>
      </w:r>
      <w:r w:rsidR="00341BCE">
        <w:rPr>
          <w:rFonts w:ascii="Arial" w:hAnsi="Arial" w:cs="Arial" w:hint="eastAsia"/>
          <w:color w:val="76923C" w:themeColor="accent3" w:themeShade="BF"/>
        </w:rPr>
        <w:t>/OpenNI2</w:t>
      </w:r>
      <w:r w:rsidR="00B55D10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x64</w:t>
      </w:r>
      <w:r w:rsidR="00B55D10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NiViewer.exe</w:t>
      </w:r>
    </w:p>
    <w:p w:rsidR="003C0533" w:rsidRDefault="003C0533" w:rsidP="003C0533">
      <w:pPr>
        <w:pStyle w:val="a4"/>
        <w:numPr>
          <w:ilvl w:val="0"/>
          <w:numId w:val="31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If everything is correct, you can see the image from camera</w:t>
      </w:r>
    </w:p>
    <w:p w:rsidR="00C41E01" w:rsidRDefault="00AA5609" w:rsidP="003C0533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A61CF4" wp14:editId="07DE1EBF">
            <wp:extent cx="5486400" cy="4409440"/>
            <wp:effectExtent l="0" t="0" r="0" b="0"/>
            <wp:docPr id="3442" name="圖片 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33" w:rsidRPr="00C41E01" w:rsidRDefault="00C41E01" w:rsidP="00C41E01">
      <w:pPr>
        <w:widowControl/>
        <w:rPr>
          <w:rFonts w:asciiTheme="minorHAnsi" w:hAnsiTheme="minorHAnsi" w:cstheme="minorHAnsi"/>
          <w:kern w:val="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815500" w:rsidRPr="000F2D65" w:rsidRDefault="00F40F64" w:rsidP="00807EA3">
      <w:pPr>
        <w:pStyle w:val="21"/>
      </w:pPr>
      <w:bookmarkStart w:id="14" w:name="_Toc518156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AC9EE3" wp14:editId="0558784F">
                <wp:simplePos x="0" y="0"/>
                <wp:positionH relativeFrom="column">
                  <wp:posOffset>934085</wp:posOffset>
                </wp:positionH>
                <wp:positionV relativeFrom="paragraph">
                  <wp:posOffset>467995</wp:posOffset>
                </wp:positionV>
                <wp:extent cx="5545455" cy="813435"/>
                <wp:effectExtent l="0" t="0" r="17145" b="24765"/>
                <wp:wrapTopAndBottom/>
                <wp:docPr id="19" name="文字方塊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8134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007F01" w:rsidRDefault="00007F01" w:rsidP="0081550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sudo apt-get install freeglut3</w:t>
                            </w:r>
                          </w:p>
                          <w:p w:rsidR="00007F01" w:rsidRDefault="00F741A7" w:rsidP="0081550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 xml:space="preserve">cd </w:t>
                            </w:r>
                            <w:r w:rsidR="00007F01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Linux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</w:t>
                            </w:r>
                            <w:r w:rsidRPr="00F741A7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OpenNI2</w:t>
                            </w:r>
                            <w:r w:rsidR="00007F01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/x86</w:t>
                            </w:r>
                          </w:p>
                          <w:p w:rsidR="00007F01" w:rsidRPr="00FD6BDD" w:rsidRDefault="00007F01" w:rsidP="0081550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./NiViewer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9" o:spid="_x0000_s1029" type="#_x0000_t202" style="position:absolute;left:0;text-align:left;margin-left:73.55pt;margin-top:36.85pt;width:436.65pt;height:64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" fillcolor="window" strokecolor="#4f81bd" strokeweight="2pt">
                <v:textbox>
                  <w:txbxContent>
                    <w:p w:rsidR="00007F01" w:rsidRDefault="00007F01" w:rsidP="0081550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sudo apt-get install freeglut3</w:t>
                      </w:r>
                    </w:p>
                    <w:p w:rsidR="00007F01" w:rsidRDefault="00F741A7" w:rsidP="0081550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 xml:space="preserve">cd </w:t>
                      </w:r>
                      <w:r w:rsidR="00007F01">
                        <w:rPr>
                          <w:rFonts w:ascii="Arial" w:hAnsi="Arial" w:cs="Arial" w:hint="eastAsia"/>
                          <w:color w:val="4F81BD" w:themeColor="accent1"/>
                        </w:rPr>
                        <w:t>Linux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/</w:t>
                      </w:r>
                      <w:r w:rsidRPr="00F741A7">
                        <w:rPr>
                          <w:rFonts w:ascii="Arial" w:hAnsi="Arial" w:cs="Arial"/>
                          <w:color w:val="4F81BD" w:themeColor="accent1"/>
                        </w:rPr>
                        <w:t>OpenNI2</w:t>
                      </w:r>
                      <w:r w:rsidR="00007F01">
                        <w:rPr>
                          <w:rFonts w:ascii="Arial" w:hAnsi="Arial" w:cs="Arial" w:hint="eastAsia"/>
                          <w:color w:val="4F81BD" w:themeColor="accent1"/>
                        </w:rPr>
                        <w:t>/x86</w:t>
                      </w:r>
                    </w:p>
                    <w:p w:rsidR="00007F01" w:rsidRPr="00FD6BDD" w:rsidRDefault="00007F01" w:rsidP="0081550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./NiViewer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0BA0">
        <w:rPr>
          <w:rFonts w:hint="eastAsia"/>
        </w:rPr>
        <w:t>Run</w:t>
      </w:r>
      <w:r w:rsidR="00807EA3" w:rsidRPr="00807EA3">
        <w:t xml:space="preserve"> </w:t>
      </w:r>
      <w:r w:rsidR="00807EA3" w:rsidRPr="00807EA3">
        <w:rPr>
          <w:rFonts w:hint="eastAsia"/>
        </w:rPr>
        <w:t>OpenNI2 Driver</w:t>
      </w:r>
      <w:r w:rsidR="00815500" w:rsidRPr="007A049F">
        <w:t xml:space="preserve"> </w:t>
      </w:r>
      <w:r w:rsidR="00815500" w:rsidRPr="007A049F">
        <w:rPr>
          <w:rFonts w:hint="eastAsia"/>
        </w:rPr>
        <w:t>for i386</w:t>
      </w:r>
      <w:r w:rsidR="00815500" w:rsidRPr="007A049F">
        <w:t xml:space="preserve"> architecture Ubuntu 16.04</w:t>
      </w:r>
      <w:bookmarkEnd w:id="14"/>
    </w:p>
    <w:p w:rsidR="00C236F5" w:rsidRPr="00CE7C0A" w:rsidRDefault="001445F4" w:rsidP="00740BA0">
      <w:pPr>
        <w:pStyle w:val="a4"/>
        <w:numPr>
          <w:ilvl w:val="0"/>
          <w:numId w:val="32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 w:hint="eastAsia"/>
          <w:color w:val="000000" w:themeColor="text1"/>
        </w:rPr>
        <w:t xml:space="preserve">Run </w:t>
      </w:r>
      <w:r>
        <w:rPr>
          <w:rFonts w:ascii="Arial" w:hAnsi="Arial" w:cs="Arial" w:hint="eastAsia"/>
          <w:color w:val="76923C" w:themeColor="accent3" w:themeShade="BF"/>
        </w:rPr>
        <w:t>Linux</w:t>
      </w:r>
      <w:r w:rsidR="0036511A">
        <w:rPr>
          <w:rFonts w:ascii="Arial" w:hAnsi="Arial" w:cs="Arial" w:hint="eastAsia"/>
          <w:color w:val="76923C" w:themeColor="accent3" w:themeShade="BF"/>
        </w:rPr>
        <w:t>/OpenNI2</w:t>
      </w:r>
      <w:r w:rsidR="00382E15">
        <w:rPr>
          <w:rFonts w:ascii="Arial" w:hAnsi="Arial" w:cs="Arial" w:hint="eastAsia"/>
          <w:color w:val="76923C" w:themeColor="accent3" w:themeShade="BF"/>
        </w:rPr>
        <w:t>/</w:t>
      </w:r>
      <w:r w:rsidR="00AA1543">
        <w:rPr>
          <w:rFonts w:ascii="Arial" w:hAnsi="Arial" w:cs="Arial" w:hint="eastAsia"/>
          <w:color w:val="76923C" w:themeColor="accent3" w:themeShade="BF"/>
        </w:rPr>
        <w:t>x86</w:t>
      </w:r>
      <w:r w:rsidR="00382E15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NiViewer</w:t>
      </w:r>
    </w:p>
    <w:p w:rsidR="00CE7C0A" w:rsidRDefault="006E188D" w:rsidP="00740BA0">
      <w:pPr>
        <w:pStyle w:val="a4"/>
        <w:numPr>
          <w:ilvl w:val="0"/>
          <w:numId w:val="32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If everything is correct, you can</w:t>
      </w:r>
      <w:r w:rsidR="00CE7C0A">
        <w:rPr>
          <w:rFonts w:asciiTheme="minorHAnsi" w:hAnsiTheme="minorHAnsi" w:cstheme="minorHAnsi" w:hint="eastAsia"/>
          <w:sz w:val="24"/>
          <w:szCs w:val="24"/>
        </w:rPr>
        <w:t xml:space="preserve"> see the image from camera</w:t>
      </w:r>
    </w:p>
    <w:p w:rsidR="00DE2382" w:rsidRDefault="00782A7B" w:rsidP="00CE7C0A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15pt;height:404.9pt">
            <v:imagedata r:id="rId28" o:title="NiViewer_Linux_x86"/>
          </v:shape>
        </w:pict>
      </w:r>
    </w:p>
    <w:p w:rsidR="00CE7C0A" w:rsidRPr="00DE2382" w:rsidRDefault="00DE2382" w:rsidP="00DE2382">
      <w:pPr>
        <w:widowControl/>
        <w:rPr>
          <w:rFonts w:asciiTheme="minorHAnsi" w:hAnsiTheme="minorHAnsi" w:cstheme="minorHAnsi"/>
          <w:kern w:val="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815500" w:rsidRPr="000F2D65" w:rsidRDefault="00CE7C0A" w:rsidP="00815500">
      <w:pPr>
        <w:pStyle w:val="21"/>
      </w:pPr>
      <w:bookmarkStart w:id="15" w:name="_Toc518156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275D9" wp14:editId="63AFF819">
                <wp:simplePos x="0" y="0"/>
                <wp:positionH relativeFrom="column">
                  <wp:posOffset>933450</wp:posOffset>
                </wp:positionH>
                <wp:positionV relativeFrom="paragraph">
                  <wp:posOffset>468630</wp:posOffset>
                </wp:positionV>
                <wp:extent cx="5545455" cy="813435"/>
                <wp:effectExtent l="0" t="0" r="17145" b="24765"/>
                <wp:wrapTopAndBottom/>
                <wp:docPr id="26" name="文字方塊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5455" cy="8134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007F01" w:rsidRDefault="00007F01" w:rsidP="00F3502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sudo apt-get install freeglut3</w:t>
                            </w:r>
                          </w:p>
                          <w:p w:rsidR="00007F01" w:rsidRDefault="00F741A7" w:rsidP="00F3502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 xml:space="preserve">cd </w:t>
                            </w:r>
                            <w:r w:rsidR="00007F01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Linux</w:t>
                            </w: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</w:t>
                            </w:r>
                            <w:r w:rsidRPr="00F741A7">
                              <w:rPr>
                                <w:rFonts w:ascii="Arial" w:hAnsi="Arial" w:cs="Arial"/>
                                <w:color w:val="4F81BD" w:themeColor="accent1"/>
                              </w:rPr>
                              <w:t>OpenNI2</w:t>
                            </w:r>
                            <w:r w:rsidR="00007F01"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/x64</w:t>
                            </w:r>
                          </w:p>
                          <w:p w:rsidR="00007F01" w:rsidRPr="00E50200" w:rsidRDefault="00007F01" w:rsidP="00815500">
                            <w:pPr>
                              <w:pStyle w:val="a4"/>
                              <w:rPr>
                                <w:rFonts w:ascii="Arial" w:hAnsi="Arial" w:cs="Arial"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4F81BD" w:themeColor="accent1"/>
                              </w:rPr>
                              <w:t>./NiViewer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6" o:spid="_x0000_s1030" type="#_x0000_t202" style="position:absolute;left:0;text-align:left;margin-left:73.5pt;margin-top:36.9pt;width:436.65pt;height:64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" fillcolor="window" strokecolor="#4f81bd" strokeweight="2pt">
                <v:textbox>
                  <w:txbxContent>
                    <w:p w:rsidR="00007F01" w:rsidRDefault="00007F01" w:rsidP="00F3502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sudo apt-get install freeglut3</w:t>
                      </w:r>
                    </w:p>
                    <w:p w:rsidR="00007F01" w:rsidRDefault="00F741A7" w:rsidP="00F3502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 xml:space="preserve">cd </w:t>
                      </w:r>
                      <w:r w:rsidR="00007F01">
                        <w:rPr>
                          <w:rFonts w:ascii="Arial" w:hAnsi="Arial" w:cs="Arial" w:hint="eastAsia"/>
                          <w:color w:val="4F81BD" w:themeColor="accent1"/>
                        </w:rPr>
                        <w:t>Linux</w:t>
                      </w: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/</w:t>
                      </w:r>
                      <w:r w:rsidRPr="00F741A7">
                        <w:rPr>
                          <w:rFonts w:ascii="Arial" w:hAnsi="Arial" w:cs="Arial"/>
                          <w:color w:val="4F81BD" w:themeColor="accent1"/>
                        </w:rPr>
                        <w:t>OpenNI2</w:t>
                      </w:r>
                      <w:r w:rsidR="00007F01">
                        <w:rPr>
                          <w:rFonts w:ascii="Arial" w:hAnsi="Arial" w:cs="Arial" w:hint="eastAsia"/>
                          <w:color w:val="4F81BD" w:themeColor="accent1"/>
                        </w:rPr>
                        <w:t>/x64</w:t>
                      </w:r>
                    </w:p>
                    <w:p w:rsidR="00007F01" w:rsidRPr="00E50200" w:rsidRDefault="00007F01" w:rsidP="00815500">
                      <w:pPr>
                        <w:pStyle w:val="a4"/>
                        <w:rPr>
                          <w:rFonts w:ascii="Arial" w:hAnsi="Arial" w:cs="Arial"/>
                          <w:color w:val="4F81BD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hint="eastAsia"/>
                          <w:color w:val="4F81BD" w:themeColor="accent1"/>
                        </w:rPr>
                        <w:t>./NiViewer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0BA0">
        <w:rPr>
          <w:rFonts w:hint="eastAsia"/>
        </w:rPr>
        <w:t>Run</w:t>
      </w:r>
      <w:r w:rsidR="00A641F5" w:rsidRPr="00807EA3">
        <w:t xml:space="preserve"> </w:t>
      </w:r>
      <w:r w:rsidR="00A641F5" w:rsidRPr="00807EA3">
        <w:rPr>
          <w:rFonts w:hint="eastAsia"/>
        </w:rPr>
        <w:t>OpenNI2 Driver</w:t>
      </w:r>
      <w:r w:rsidR="00815500" w:rsidRPr="007A049F">
        <w:t xml:space="preserve"> </w:t>
      </w:r>
      <w:r w:rsidR="00815500" w:rsidRPr="007A049F">
        <w:rPr>
          <w:rFonts w:hint="eastAsia"/>
        </w:rPr>
        <w:t xml:space="preserve">for </w:t>
      </w:r>
      <w:r w:rsidR="00815500">
        <w:rPr>
          <w:rFonts w:hint="eastAsia"/>
        </w:rPr>
        <w:t>amd64</w:t>
      </w:r>
      <w:r w:rsidR="00815500" w:rsidRPr="007A049F">
        <w:t xml:space="preserve"> architecture Ubuntu 16.04</w:t>
      </w:r>
      <w:bookmarkEnd w:id="15"/>
    </w:p>
    <w:p w:rsidR="00CE7C0A" w:rsidRPr="00CE7C0A" w:rsidRDefault="00740BA0" w:rsidP="00740BA0">
      <w:pPr>
        <w:pStyle w:val="a4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 w:hint="eastAsia"/>
          <w:color w:val="000000" w:themeColor="text1"/>
        </w:rPr>
        <w:t xml:space="preserve">Run </w:t>
      </w:r>
      <w:r>
        <w:rPr>
          <w:rFonts w:ascii="Arial" w:hAnsi="Arial" w:cs="Arial" w:hint="eastAsia"/>
          <w:color w:val="76923C" w:themeColor="accent3" w:themeShade="BF"/>
        </w:rPr>
        <w:t>Linux</w:t>
      </w:r>
      <w:r w:rsidR="00F741A7">
        <w:rPr>
          <w:rFonts w:ascii="Arial" w:hAnsi="Arial" w:cs="Arial" w:hint="eastAsia"/>
          <w:color w:val="76923C" w:themeColor="accent3" w:themeShade="BF"/>
        </w:rPr>
        <w:t>/OpenNI2</w:t>
      </w:r>
      <w:r w:rsidR="007D6A3D">
        <w:rPr>
          <w:rFonts w:ascii="Arial" w:hAnsi="Arial" w:cs="Arial" w:hint="eastAsia"/>
          <w:color w:val="76923C" w:themeColor="accent3" w:themeShade="BF"/>
        </w:rPr>
        <w:t>/</w:t>
      </w:r>
      <w:r w:rsidR="008517CA">
        <w:rPr>
          <w:rFonts w:ascii="Arial" w:hAnsi="Arial" w:cs="Arial" w:hint="eastAsia"/>
          <w:color w:val="76923C" w:themeColor="accent3" w:themeShade="BF"/>
        </w:rPr>
        <w:t>x64</w:t>
      </w:r>
      <w:r w:rsidR="007D6A3D">
        <w:rPr>
          <w:rFonts w:ascii="Arial" w:hAnsi="Arial" w:cs="Arial" w:hint="eastAsia"/>
          <w:color w:val="76923C" w:themeColor="accent3" w:themeShade="BF"/>
        </w:rPr>
        <w:t>/</w:t>
      </w:r>
      <w:r w:rsidRPr="008C6941">
        <w:rPr>
          <w:rFonts w:ascii="Arial" w:hAnsi="Arial" w:cs="Arial" w:hint="eastAsia"/>
          <w:color w:val="76923C" w:themeColor="accent3" w:themeShade="BF"/>
        </w:rPr>
        <w:t>NiViewer</w:t>
      </w:r>
      <w:r w:rsidR="00CD79C6" w:rsidRPr="00740BA0">
        <w:rPr>
          <w:rFonts w:ascii="Arial" w:hAnsi="Arial" w:cs="Arial" w:hint="eastAsia"/>
          <w:color w:val="000000" w:themeColor="text1"/>
        </w:rPr>
        <w:t xml:space="preserve"> </w:t>
      </w:r>
    </w:p>
    <w:bookmarkEnd w:id="0"/>
    <w:p w:rsidR="00CE7C0A" w:rsidRPr="00CE7C0A" w:rsidRDefault="00DC6B67" w:rsidP="00CE7C0A">
      <w:pPr>
        <w:pStyle w:val="afa"/>
        <w:numPr>
          <w:ilvl w:val="0"/>
          <w:numId w:val="33"/>
        </w:numPr>
        <w:ind w:leftChars="0"/>
        <w:rPr>
          <w:rFonts w:asciiTheme="minorHAnsi" w:hAnsiTheme="minorHAnsi" w:cstheme="minorHAnsi"/>
          <w:kern w:val="0"/>
        </w:rPr>
      </w:pPr>
      <w:r>
        <w:rPr>
          <w:rFonts w:asciiTheme="minorHAnsi" w:hAnsiTheme="minorHAnsi" w:cstheme="minorHAnsi" w:hint="eastAsia"/>
        </w:rPr>
        <w:t>If everything is correct, you can</w:t>
      </w:r>
      <w:r w:rsidR="00CE7C0A" w:rsidRPr="00CE7C0A">
        <w:rPr>
          <w:rFonts w:asciiTheme="minorHAnsi" w:hAnsiTheme="minorHAnsi" w:cstheme="minorHAnsi"/>
          <w:kern w:val="0"/>
        </w:rPr>
        <w:t xml:space="preserve"> see the image from camera</w:t>
      </w:r>
    </w:p>
    <w:p w:rsidR="00C61621" w:rsidRDefault="00782A7B" w:rsidP="00CE7C0A">
      <w:pPr>
        <w:pStyle w:val="a4"/>
        <w:ind w:left="144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 id="_x0000_i1026" type="#_x0000_t75" style="width:480.15pt;height:404.9pt">
            <v:imagedata r:id="rId29" o:title="NiViewer_Linux_x64"/>
          </v:shape>
        </w:pict>
      </w:r>
    </w:p>
    <w:p w:rsidR="00EE4F16" w:rsidRPr="00C61621" w:rsidRDefault="00C61621" w:rsidP="00C61621">
      <w:pPr>
        <w:widowControl/>
        <w:rPr>
          <w:rFonts w:asciiTheme="minorHAnsi" w:hAnsiTheme="minorHAnsi" w:cstheme="minorHAnsi"/>
          <w:kern w:val="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C61621" w:rsidRPr="000F2D65" w:rsidRDefault="00A42402" w:rsidP="00A42402">
      <w:pPr>
        <w:pStyle w:val="21"/>
      </w:pPr>
      <w:bookmarkStart w:id="16" w:name="_Toc5181567"/>
      <w:r w:rsidRPr="00A42402">
        <w:lastRenderedPageBreak/>
        <w:t>Develop your own OpenNI2 application with GIGABYTE camera</w:t>
      </w:r>
      <w:bookmarkEnd w:id="16"/>
    </w:p>
    <w:p w:rsidR="00C61621" w:rsidRPr="00C61621" w:rsidRDefault="00C61621" w:rsidP="00C61621">
      <w:pPr>
        <w:pStyle w:val="a4"/>
        <w:numPr>
          <w:ilvl w:val="0"/>
          <w:numId w:val="3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="Arial" w:hAnsi="Arial" w:cs="Arial" w:hint="eastAsia"/>
          <w:color w:val="000000" w:themeColor="text1"/>
        </w:rPr>
        <w:t xml:space="preserve">Download and install </w:t>
      </w:r>
      <w:hyperlink r:id="rId30" w:history="1">
        <w:r w:rsidRPr="00C61621">
          <w:rPr>
            <w:rStyle w:val="af0"/>
            <w:rFonts w:ascii="Arial" w:hAnsi="Arial" w:cs="Arial"/>
          </w:rPr>
          <w:t>OpenNI2 SDK</w:t>
        </w:r>
      </w:hyperlink>
    </w:p>
    <w:p w:rsidR="00C61621" w:rsidRDefault="00A42402" w:rsidP="007A33EC">
      <w:pPr>
        <w:pStyle w:val="a4"/>
        <w:numPr>
          <w:ilvl w:val="0"/>
          <w:numId w:val="3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Setup OpenNI2 </w:t>
      </w:r>
      <w:r w:rsidR="007A33EC" w:rsidRPr="007A33EC">
        <w:rPr>
          <w:rFonts w:asciiTheme="minorHAnsi" w:hAnsiTheme="minorHAnsi" w:cstheme="minorHAnsi"/>
          <w:sz w:val="24"/>
          <w:szCs w:val="24"/>
        </w:rPr>
        <w:t>development</w:t>
      </w:r>
      <w:r w:rsidR="007A33EC">
        <w:rPr>
          <w:rFonts w:asciiTheme="minorHAnsi" w:hAnsiTheme="minorHAnsi" w:cstheme="minorHAnsi" w:hint="eastAsia"/>
          <w:sz w:val="24"/>
          <w:szCs w:val="24"/>
        </w:rPr>
        <w:t xml:space="preserve"> </w:t>
      </w:r>
      <w:r>
        <w:rPr>
          <w:rFonts w:asciiTheme="minorHAnsi" w:hAnsiTheme="minorHAnsi" w:cstheme="minorHAnsi" w:hint="eastAsia"/>
          <w:sz w:val="24"/>
          <w:szCs w:val="24"/>
        </w:rPr>
        <w:t>environment to your application</w:t>
      </w:r>
    </w:p>
    <w:p w:rsidR="00A42402" w:rsidRDefault="00A42402" w:rsidP="00B64E70">
      <w:pPr>
        <w:pStyle w:val="a4"/>
        <w:numPr>
          <w:ilvl w:val="0"/>
          <w:numId w:val="3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 xml:space="preserve">Copy </w:t>
      </w:r>
      <w:r w:rsidRPr="00B64E70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GB_DepthCamera.dll</w:t>
      </w:r>
      <w:r>
        <w:rPr>
          <w:rFonts w:asciiTheme="minorHAnsi" w:hAnsiTheme="minorHAnsi" w:cstheme="minorHAnsi" w:hint="eastAsia"/>
          <w:sz w:val="24"/>
          <w:szCs w:val="24"/>
        </w:rPr>
        <w:t xml:space="preserve"> or </w:t>
      </w:r>
      <w:r w:rsidRPr="00B64E70">
        <w:rPr>
          <w:rFonts w:asciiTheme="minorHAnsi" w:hAnsiTheme="minorHAnsi" w:cstheme="minorHAnsi" w:hint="eastAsia"/>
          <w:color w:val="76923C" w:themeColor="accent3" w:themeShade="BF"/>
          <w:sz w:val="24"/>
          <w:szCs w:val="24"/>
        </w:rPr>
        <w:t>libGB_DepthCamera.so</w:t>
      </w:r>
      <w:r>
        <w:rPr>
          <w:rFonts w:asciiTheme="minorHAnsi" w:hAnsiTheme="minorHAnsi" w:cstheme="minorHAnsi" w:hint="eastAsia"/>
          <w:sz w:val="24"/>
          <w:szCs w:val="24"/>
        </w:rPr>
        <w:t xml:space="preserve"> to </w:t>
      </w:r>
      <w:r>
        <w:rPr>
          <w:rFonts w:asciiTheme="minorHAnsi" w:hAnsiTheme="minorHAnsi" w:cstheme="minorHAnsi"/>
          <w:sz w:val="24"/>
          <w:szCs w:val="24"/>
        </w:rPr>
        <w:t>“</w:t>
      </w:r>
      <w:r w:rsidR="00E648CF">
        <w:rPr>
          <w:rFonts w:asciiTheme="minorHAnsi" w:hAnsiTheme="minorHAnsi" w:cstheme="minorHAnsi" w:hint="eastAsia"/>
          <w:sz w:val="24"/>
          <w:szCs w:val="24"/>
        </w:rPr>
        <w:t>/</w:t>
      </w:r>
      <w:r>
        <w:rPr>
          <w:rFonts w:asciiTheme="minorHAnsi" w:hAnsiTheme="minorHAnsi" w:cstheme="minorHAnsi" w:hint="eastAsia"/>
          <w:sz w:val="24"/>
          <w:szCs w:val="24"/>
        </w:rPr>
        <w:t>OpenNI2/Drivers</w:t>
      </w:r>
      <w:r w:rsidR="00E648CF">
        <w:rPr>
          <w:rFonts w:asciiTheme="minorHAnsi" w:hAnsiTheme="minorHAnsi" w:cstheme="minorHAnsi" w:hint="eastAsia"/>
          <w:sz w:val="24"/>
          <w:szCs w:val="24"/>
        </w:rPr>
        <w:t>/</w:t>
      </w:r>
      <w:r>
        <w:rPr>
          <w:rFonts w:asciiTheme="minorHAnsi" w:hAnsiTheme="minorHAnsi" w:cstheme="minorHAnsi"/>
          <w:sz w:val="24"/>
          <w:szCs w:val="24"/>
        </w:rPr>
        <w:t>”</w:t>
      </w:r>
      <w:r>
        <w:rPr>
          <w:rFonts w:asciiTheme="minorHAnsi" w:hAnsiTheme="minorHAnsi" w:cstheme="minorHAnsi" w:hint="eastAsia"/>
          <w:sz w:val="24"/>
          <w:szCs w:val="24"/>
        </w:rPr>
        <w:t xml:space="preserve"> folder </w:t>
      </w:r>
      <w:r w:rsidR="00B64E70">
        <w:rPr>
          <w:rFonts w:asciiTheme="minorHAnsi" w:hAnsiTheme="minorHAnsi" w:cstheme="minorHAnsi" w:hint="eastAsia"/>
          <w:sz w:val="24"/>
          <w:szCs w:val="24"/>
        </w:rPr>
        <w:t xml:space="preserve">at </w:t>
      </w:r>
      <w:r w:rsidR="00B64E70" w:rsidRPr="00B64E70">
        <w:rPr>
          <w:rFonts w:asciiTheme="minorHAnsi" w:hAnsiTheme="minorHAnsi" w:cstheme="minorHAnsi"/>
          <w:sz w:val="24"/>
          <w:szCs w:val="24"/>
        </w:rPr>
        <w:t>directory</w:t>
      </w:r>
      <w:r w:rsidR="00B64E70">
        <w:rPr>
          <w:rFonts w:asciiTheme="minorHAnsi" w:hAnsiTheme="minorHAnsi" w:cstheme="minorHAnsi" w:hint="eastAsia"/>
          <w:sz w:val="24"/>
          <w:szCs w:val="24"/>
        </w:rPr>
        <w:t xml:space="preserve"> of your application</w:t>
      </w:r>
      <w:r w:rsidR="00781A4B">
        <w:rPr>
          <w:rFonts w:asciiTheme="minorHAnsi" w:hAnsiTheme="minorHAnsi" w:cstheme="minorHAnsi" w:hint="eastAsia"/>
          <w:sz w:val="24"/>
          <w:szCs w:val="24"/>
        </w:rPr>
        <w:t xml:space="preserve"> depend on your platform</w:t>
      </w:r>
    </w:p>
    <w:p w:rsidR="00781A4B" w:rsidRPr="00CE7C0A" w:rsidRDefault="00781A4B" w:rsidP="00B64E70">
      <w:pPr>
        <w:pStyle w:val="a4"/>
        <w:numPr>
          <w:ilvl w:val="0"/>
          <w:numId w:val="35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 w:hint="eastAsia"/>
          <w:sz w:val="24"/>
          <w:szCs w:val="24"/>
        </w:rPr>
        <w:t>Run your application</w:t>
      </w:r>
    </w:p>
    <w:p w:rsidR="00C236F5" w:rsidRPr="00C61621" w:rsidRDefault="00C236F5" w:rsidP="00EE4F16">
      <w:pPr>
        <w:widowControl/>
        <w:rPr>
          <w:rFonts w:asciiTheme="minorHAnsi" w:hAnsiTheme="minorHAnsi" w:cstheme="minorHAnsi"/>
          <w:kern w:val="0"/>
        </w:rPr>
      </w:pPr>
    </w:p>
    <w:sectPr w:rsidR="00C236F5" w:rsidRPr="00C61621" w:rsidSect="008779B9">
      <w:headerReference w:type="default" r:id="rId31"/>
      <w:type w:val="continuous"/>
      <w:pgSz w:w="12240" w:h="15840"/>
      <w:pgMar w:top="993" w:right="960" w:bottom="1040" w:left="960" w:header="522" w:footer="85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50BA" w:rsidRDefault="00F350BA">
      <w:r>
        <w:separator/>
      </w:r>
    </w:p>
  </w:endnote>
  <w:endnote w:type="continuationSeparator" w:id="0">
    <w:p w:rsidR="00F350BA" w:rsidRDefault="00F35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50BA" w:rsidRDefault="00F350BA">
      <w:r>
        <w:separator/>
      </w:r>
    </w:p>
  </w:footnote>
  <w:footnote w:type="continuationSeparator" w:id="0">
    <w:p w:rsidR="00F350BA" w:rsidRDefault="00F350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7F01" w:rsidRPr="0016374F" w:rsidRDefault="00007F01" w:rsidP="0016374F">
    <w:pPr>
      <w:tabs>
        <w:tab w:val="center" w:pos="4153"/>
        <w:tab w:val="right" w:pos="8306"/>
      </w:tabs>
      <w:snapToGrid w:val="0"/>
      <w:ind w:right="-28"/>
      <w:rPr>
        <w:rFonts w:asciiTheme="minorHAnsi" w:hAnsiTheme="minorHAnsi" w:cstheme="minorHAnsi"/>
        <w:sz w:val="20"/>
      </w:rPr>
    </w:pPr>
    <w:r w:rsidRPr="0016374F">
      <w:rPr>
        <w:rFonts w:hint="eastAsia"/>
        <w:noProof/>
        <w:sz w:val="20"/>
      </w:rPr>
      <w:drawing>
        <wp:inline distT="0" distB="0" distL="0" distR="0" wp14:anchorId="3367BC04" wp14:editId="2DA4AE23">
          <wp:extent cx="1733550" cy="273050"/>
          <wp:effectExtent l="0" t="0" r="0" b="0"/>
          <wp:docPr id="3435" name="圖片 34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6374F">
      <w:rPr>
        <w:rFonts w:hint="eastAsia"/>
        <w:sz w:val="20"/>
      </w:rPr>
      <w:t xml:space="preserve">                              </w:t>
    </w:r>
    <w:r>
      <w:rPr>
        <w:rFonts w:asciiTheme="minorHAnsi" w:hAnsiTheme="minorHAnsi" w:cstheme="minorHAnsi" w:hint="eastAsia"/>
        <w:sz w:val="20"/>
      </w:rPr>
      <w:t xml:space="preserve">         </w:t>
    </w:r>
    <w:r w:rsidRPr="00A13FB3">
      <w:rPr>
        <w:rFonts w:asciiTheme="minorHAnsi" w:hAnsiTheme="minorHAnsi" w:cstheme="minorHAnsi"/>
        <w:sz w:val="20"/>
      </w:rPr>
      <w:t>OpenNI2 Driver Installation Instructions</w:t>
    </w:r>
    <w:r w:rsidRPr="0016374F">
      <w:rPr>
        <w:rFonts w:asciiTheme="minorHAnsi" w:hAnsiTheme="minorHAnsi" w:cstheme="minorHAnsi"/>
        <w:sz w:val="20"/>
      </w:rPr>
      <w:t xml:space="preserve"> 0.</w:t>
    </w:r>
    <w:r>
      <w:rPr>
        <w:rFonts w:asciiTheme="minorHAnsi" w:hAnsiTheme="minorHAnsi" w:cstheme="minorHAnsi" w:hint="eastAsia"/>
        <w:sz w:val="20"/>
      </w:rPr>
      <w:t>1.0</w:t>
    </w:r>
  </w:p>
  <w:p w:rsidR="00007F01" w:rsidRPr="0016374F" w:rsidRDefault="00F350BA" w:rsidP="0016374F">
    <w:pPr>
      <w:tabs>
        <w:tab w:val="center" w:pos="4153"/>
        <w:tab w:val="right" w:pos="8306"/>
      </w:tabs>
      <w:wordWrap w:val="0"/>
      <w:snapToGrid w:val="0"/>
      <w:ind w:right="-28"/>
      <w:jc w:val="center"/>
      <w:rPr>
        <w:rFonts w:asciiTheme="minorHAnsi" w:hAnsiTheme="minorHAnsi" w:cstheme="minorHAnsi"/>
        <w:sz w:val="20"/>
      </w:rPr>
    </w:pPr>
    <w:hyperlink r:id="rId2" w:history="1">
      <w:r w:rsidR="00007F01" w:rsidRPr="0016374F">
        <w:rPr>
          <w:rFonts w:asciiTheme="minorHAnsi" w:hAnsiTheme="minorHAnsi" w:cstheme="minorHAnsi"/>
          <w:color w:val="000000" w:themeColor="text1"/>
          <w:sz w:val="20"/>
          <w:u w:val="single"/>
        </w:rPr>
        <w:t>www.gigabyte.com</w:t>
      </w:r>
    </w:hyperlink>
    <w:r w:rsidR="00007F01" w:rsidRPr="0016374F">
      <w:rPr>
        <w:rFonts w:asciiTheme="minorHAnsi" w:hAnsiTheme="minorHAnsi" w:cstheme="minorHAnsi"/>
        <w:color w:val="000000" w:themeColor="text1"/>
        <w:sz w:val="20"/>
      </w:rPr>
      <w:t xml:space="preserve"> </w:t>
    </w:r>
    <w:r w:rsidR="00007F01" w:rsidRPr="0016374F">
      <w:rPr>
        <w:rFonts w:asciiTheme="minorHAnsi" w:hAnsiTheme="minorHAnsi" w:cstheme="minorHAnsi"/>
        <w:sz w:val="20"/>
      </w:rPr>
      <w:t xml:space="preserve">                                                   </w:t>
    </w:r>
    <w:r w:rsidR="00007F01">
      <w:rPr>
        <w:rFonts w:asciiTheme="minorHAnsi" w:hAnsiTheme="minorHAnsi" w:cstheme="minorHAnsi" w:hint="eastAsia"/>
        <w:sz w:val="20"/>
      </w:rPr>
      <w:t xml:space="preserve">    </w:t>
    </w:r>
    <w:r w:rsidR="00007F01" w:rsidRPr="0016374F">
      <w:rPr>
        <w:rFonts w:asciiTheme="minorHAnsi" w:hAnsiTheme="minorHAnsi" w:cstheme="minorHAnsi"/>
        <w:sz w:val="20"/>
      </w:rPr>
      <w:t xml:space="preserve">                  </w:t>
    </w:r>
    <w:r w:rsidR="00007F01">
      <w:rPr>
        <w:rFonts w:asciiTheme="minorHAnsi" w:hAnsiTheme="minorHAnsi" w:cstheme="minorHAnsi" w:hint="eastAsia"/>
        <w:sz w:val="20"/>
      </w:rPr>
      <w:t xml:space="preserve">  April</w:t>
    </w:r>
    <w:r w:rsidR="00007F01">
      <w:rPr>
        <w:rFonts w:asciiTheme="minorHAnsi" w:hAnsiTheme="minorHAnsi" w:cstheme="minorHAnsi"/>
        <w:sz w:val="20"/>
      </w:rPr>
      <w:t>, 201</w:t>
    </w:r>
    <w:r w:rsidR="00007F01">
      <w:rPr>
        <w:rFonts w:asciiTheme="minorHAnsi" w:hAnsiTheme="minorHAnsi" w:cstheme="minorHAnsi" w:hint="eastAsia"/>
        <w:sz w:val="20"/>
      </w:rPr>
      <w:t>9</w:t>
    </w:r>
  </w:p>
  <w:p w:rsidR="00007F01" w:rsidRDefault="00007F01">
    <w:pPr>
      <w:pStyle w:val="af1"/>
      <w:spacing w:line="14" w:lineRule="auto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6432" behindDoc="1" locked="0" layoutInCell="1" allowOverlap="1" wp14:anchorId="21B92F89" wp14:editId="586164CC">
              <wp:simplePos x="0" y="0"/>
              <wp:positionH relativeFrom="page">
                <wp:posOffset>561975</wp:posOffset>
              </wp:positionH>
              <wp:positionV relativeFrom="page">
                <wp:posOffset>794063</wp:posOffset>
              </wp:positionV>
              <wp:extent cx="6629400" cy="0"/>
              <wp:effectExtent l="0" t="0" r="19050" b="19050"/>
              <wp:wrapNone/>
              <wp:docPr id="3434" name="Line 20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099" o:spid="_x0000_s1026" style="position:absolute;z-index:-25165004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4.25pt,62.5pt" to="566.2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" strokeweight="1.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C007720"/>
    <w:lvl w:ilvl="0">
      <w:start w:val="1"/>
      <w:numFmt w:val="decimal"/>
      <w:pStyle w:val="5"/>
      <w:lvlText w:val="%1."/>
      <w:lvlJc w:val="left"/>
      <w:pPr>
        <w:tabs>
          <w:tab w:val="num" w:pos="2280"/>
        </w:tabs>
        <w:ind w:left="2280" w:hanging="360"/>
      </w:pPr>
    </w:lvl>
  </w:abstractNum>
  <w:abstractNum w:abstractNumId="1">
    <w:nsid w:val="FFFFFF7D"/>
    <w:multiLevelType w:val="singleLevel"/>
    <w:tmpl w:val="62D02454"/>
    <w:lvl w:ilvl="0">
      <w:start w:val="1"/>
      <w:numFmt w:val="decimal"/>
      <w:pStyle w:val="4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E"/>
    <w:multiLevelType w:val="singleLevel"/>
    <w:tmpl w:val="78AE28BE"/>
    <w:lvl w:ilvl="0">
      <w:start w:val="1"/>
      <w:numFmt w:val="decimal"/>
      <w:pStyle w:val="3"/>
      <w:lvlText w:val="%1."/>
      <w:lvlJc w:val="left"/>
      <w:pPr>
        <w:tabs>
          <w:tab w:val="num" w:pos="1320"/>
        </w:tabs>
        <w:ind w:left="1320" w:hanging="360"/>
      </w:pPr>
    </w:lvl>
  </w:abstractNum>
  <w:abstractNum w:abstractNumId="3">
    <w:nsid w:val="FFFFFF7F"/>
    <w:multiLevelType w:val="singleLevel"/>
    <w:tmpl w:val="E702E584"/>
    <w:lvl w:ilvl="0">
      <w:start w:val="1"/>
      <w:numFmt w:val="decimal"/>
      <w:pStyle w:val="2"/>
      <w:lvlText w:val="%1."/>
      <w:lvlJc w:val="left"/>
      <w:pPr>
        <w:tabs>
          <w:tab w:val="num" w:pos="840"/>
        </w:tabs>
        <w:ind w:left="840" w:hanging="360"/>
      </w:pPr>
    </w:lvl>
  </w:abstractNum>
  <w:abstractNum w:abstractNumId="4">
    <w:nsid w:val="FFFFFF80"/>
    <w:multiLevelType w:val="singleLevel"/>
    <w:tmpl w:val="8E6EA9A8"/>
    <w:lvl w:ilvl="0">
      <w:start w:val="1"/>
      <w:numFmt w:val="bullet"/>
      <w:pStyle w:val="50"/>
      <w:lvlText w:val="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</w:abstractNum>
  <w:abstractNum w:abstractNumId="5">
    <w:nsid w:val="FFFFFF82"/>
    <w:multiLevelType w:val="singleLevel"/>
    <w:tmpl w:val="2C6EC584"/>
    <w:lvl w:ilvl="0">
      <w:start w:val="1"/>
      <w:numFmt w:val="bullet"/>
      <w:pStyle w:val="30"/>
      <w:lvlText w:val="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</w:abstractNum>
  <w:abstractNum w:abstractNumId="6">
    <w:nsid w:val="FFFFFF83"/>
    <w:multiLevelType w:val="singleLevel"/>
    <w:tmpl w:val="73B8F144"/>
    <w:lvl w:ilvl="0">
      <w:start w:val="1"/>
      <w:numFmt w:val="bullet"/>
      <w:pStyle w:val="20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</w:abstractNum>
  <w:abstractNum w:abstractNumId="7">
    <w:nsid w:val="FFFFFF88"/>
    <w:multiLevelType w:val="singleLevel"/>
    <w:tmpl w:val="FAB4774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DB84007C"/>
    <w:lvl w:ilvl="0">
      <w:start w:val="1"/>
      <w:numFmt w:val="bullet"/>
      <w:pStyle w:val="a0"/>
      <w:lvlText w:val="‧"/>
      <w:lvlJc w:val="left"/>
      <w:pPr>
        <w:tabs>
          <w:tab w:val="num" w:pos="900"/>
        </w:tabs>
        <w:ind w:left="653" w:hanging="113"/>
      </w:pPr>
      <w:rPr>
        <w:rFonts w:ascii="新細明體" w:eastAsia="新細明體" w:hint="eastAsia"/>
        <w:sz w:val="24"/>
        <w:lang w:val="en-US"/>
      </w:rPr>
    </w:lvl>
  </w:abstractNum>
  <w:abstractNum w:abstractNumId="9">
    <w:nsid w:val="021B6D53"/>
    <w:multiLevelType w:val="multilevel"/>
    <w:tmpl w:val="A1861EB2"/>
    <w:lvl w:ilvl="0">
      <w:start w:val="1"/>
      <w:numFmt w:val="decimal"/>
      <w:pStyle w:val="1063cm432"/>
      <w:lvlText w:val="%1."/>
      <w:lvlJc w:val="left"/>
      <w:pPr>
        <w:tabs>
          <w:tab w:val="num" w:pos="785"/>
        </w:tabs>
        <w:ind w:left="785" w:hanging="425"/>
      </w:pPr>
    </w:lvl>
    <w:lvl w:ilvl="1">
      <w:start w:val="1"/>
      <w:numFmt w:val="decimal"/>
      <w:lvlText w:val="%1.%2."/>
      <w:lvlJc w:val="left"/>
      <w:pPr>
        <w:tabs>
          <w:tab w:val="num" w:pos="927"/>
        </w:tabs>
        <w:ind w:left="927" w:hanging="567"/>
      </w:pPr>
    </w:lvl>
    <w:lvl w:ilvl="2">
      <w:start w:val="1"/>
      <w:numFmt w:val="decimal"/>
      <w:lvlText w:val="%1.%2.%3."/>
      <w:lvlJc w:val="left"/>
      <w:pPr>
        <w:tabs>
          <w:tab w:val="num" w:pos="1069"/>
        </w:tabs>
        <w:ind w:left="1069" w:hanging="709"/>
      </w:pPr>
    </w:lvl>
    <w:lvl w:ilvl="3">
      <w:start w:val="1"/>
      <w:numFmt w:val="decimal"/>
      <w:lvlText w:val="%1.%2.%3.%4."/>
      <w:lvlJc w:val="left"/>
      <w:pPr>
        <w:tabs>
          <w:tab w:val="num" w:pos="1211"/>
        </w:tabs>
        <w:ind w:left="1211" w:hanging="851"/>
      </w:pPr>
    </w:lvl>
    <w:lvl w:ilvl="4">
      <w:start w:val="1"/>
      <w:numFmt w:val="decimal"/>
      <w:lvlText w:val="%1.%2.%3.%4.%5."/>
      <w:lvlJc w:val="left"/>
      <w:pPr>
        <w:tabs>
          <w:tab w:val="num" w:pos="1352"/>
        </w:tabs>
        <w:ind w:left="1352" w:hanging="992"/>
      </w:pPr>
    </w:lvl>
    <w:lvl w:ilvl="5">
      <w:start w:val="1"/>
      <w:numFmt w:val="decimal"/>
      <w:lvlText w:val="%1.%2.%3.%4.%5.%6."/>
      <w:lvlJc w:val="left"/>
      <w:pPr>
        <w:tabs>
          <w:tab w:val="num" w:pos="1494"/>
        </w:tabs>
        <w:ind w:left="149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636"/>
        </w:tabs>
        <w:ind w:left="163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778"/>
        </w:tabs>
        <w:ind w:left="177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919"/>
        </w:tabs>
        <w:ind w:left="1919" w:hanging="1559"/>
      </w:pPr>
    </w:lvl>
  </w:abstractNum>
  <w:abstractNum w:abstractNumId="10">
    <w:nsid w:val="06645D50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11">
    <w:nsid w:val="0BE45715"/>
    <w:multiLevelType w:val="hybridMultilevel"/>
    <w:tmpl w:val="05644DCA"/>
    <w:lvl w:ilvl="0" w:tplc="B97C47F6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1687D5B"/>
    <w:multiLevelType w:val="hybridMultilevel"/>
    <w:tmpl w:val="0E4AA1D2"/>
    <w:lvl w:ilvl="0" w:tplc="CB669BCA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59B018B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14">
    <w:nsid w:val="18437B46"/>
    <w:multiLevelType w:val="hybridMultilevel"/>
    <w:tmpl w:val="A54270BE"/>
    <w:lvl w:ilvl="0" w:tplc="DA6C0550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9E75DEE"/>
    <w:multiLevelType w:val="singleLevel"/>
    <w:tmpl w:val="DACEC8FA"/>
    <w:lvl w:ilvl="0">
      <w:start w:val="2"/>
      <w:numFmt w:val="bullet"/>
      <w:pStyle w:val="a1"/>
      <w:lvlText w:val="-"/>
      <w:lvlJc w:val="left"/>
      <w:pPr>
        <w:tabs>
          <w:tab w:val="num" w:pos="1324"/>
        </w:tabs>
        <w:ind w:left="1304" w:hanging="340"/>
      </w:pPr>
      <w:rPr>
        <w:rFonts w:ascii="Times New Roman" w:eastAsia="新細明體" w:hAnsi="Times New Roman" w:hint="default"/>
      </w:rPr>
    </w:lvl>
  </w:abstractNum>
  <w:abstractNum w:abstractNumId="16">
    <w:nsid w:val="28935776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17">
    <w:nsid w:val="2C04450F"/>
    <w:multiLevelType w:val="hybridMultilevel"/>
    <w:tmpl w:val="841805D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18">
    <w:nsid w:val="2EAF2225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19">
    <w:nsid w:val="32FA69B8"/>
    <w:multiLevelType w:val="hybridMultilevel"/>
    <w:tmpl w:val="F9C6DAB4"/>
    <w:lvl w:ilvl="0" w:tplc="14C41C06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8AF50B8"/>
    <w:multiLevelType w:val="hybridMultilevel"/>
    <w:tmpl w:val="1F14C8B0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57" w:hanging="480"/>
      </w:pPr>
    </w:lvl>
    <w:lvl w:ilvl="2" w:tplc="0409001B">
      <w:start w:val="1"/>
      <w:numFmt w:val="lowerRoman"/>
      <w:lvlText w:val="%3."/>
      <w:lvlJc w:val="right"/>
      <w:pPr>
        <w:ind w:left="1437" w:hanging="480"/>
      </w:pPr>
    </w:lvl>
    <w:lvl w:ilvl="3" w:tplc="04090003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4" w:tplc="04090019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1">
    <w:nsid w:val="3E10316E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2">
    <w:nsid w:val="43794801"/>
    <w:multiLevelType w:val="hybridMultilevel"/>
    <w:tmpl w:val="1A3A6EE2"/>
    <w:lvl w:ilvl="0" w:tplc="04090001">
      <w:start w:val="1"/>
      <w:numFmt w:val="bullet"/>
      <w:lvlText w:val=""/>
      <w:lvlJc w:val="left"/>
      <w:pPr>
        <w:ind w:left="957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23">
    <w:nsid w:val="499E64FB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4">
    <w:nsid w:val="49C416FE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5">
    <w:nsid w:val="4C2277D0"/>
    <w:multiLevelType w:val="hybridMultilevel"/>
    <w:tmpl w:val="1F14C8B0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57" w:hanging="480"/>
      </w:pPr>
    </w:lvl>
    <w:lvl w:ilvl="2" w:tplc="0409001B">
      <w:start w:val="1"/>
      <w:numFmt w:val="lowerRoman"/>
      <w:lvlText w:val="%3."/>
      <w:lvlJc w:val="right"/>
      <w:pPr>
        <w:ind w:left="1437" w:hanging="480"/>
      </w:pPr>
    </w:lvl>
    <w:lvl w:ilvl="3" w:tplc="04090003">
      <w:start w:val="1"/>
      <w:numFmt w:val="bullet"/>
      <w:lvlText w:val=""/>
      <w:lvlJc w:val="left"/>
      <w:pPr>
        <w:ind w:left="1917" w:hanging="480"/>
      </w:pPr>
      <w:rPr>
        <w:rFonts w:ascii="Wingdings" w:hAnsi="Wingdings" w:hint="default"/>
      </w:rPr>
    </w:lvl>
    <w:lvl w:ilvl="4" w:tplc="04090019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6">
    <w:nsid w:val="50AC2D97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7">
    <w:nsid w:val="5683264E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28">
    <w:nsid w:val="5F6D1296"/>
    <w:multiLevelType w:val="singleLevel"/>
    <w:tmpl w:val="AF5A7EBE"/>
    <w:lvl w:ilvl="0">
      <w:start w:val="1"/>
      <w:numFmt w:val="bullet"/>
      <w:pStyle w:val="a2"/>
      <w:lvlText w:val=""/>
      <w:lvlJc w:val="left"/>
      <w:pPr>
        <w:tabs>
          <w:tab w:val="num" w:pos="1664"/>
        </w:tabs>
        <w:ind w:left="1644" w:hanging="340"/>
      </w:pPr>
      <w:rPr>
        <w:rFonts w:ascii="Wingdings" w:hAnsi="Wingdings" w:hint="default"/>
      </w:rPr>
    </w:lvl>
  </w:abstractNum>
  <w:abstractNum w:abstractNumId="29">
    <w:nsid w:val="62D24F1B"/>
    <w:multiLevelType w:val="hybridMultilevel"/>
    <w:tmpl w:val="03AC3A22"/>
    <w:lvl w:ilvl="0" w:tplc="2A4AAE5A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923" w:hanging="480"/>
      </w:pPr>
    </w:lvl>
    <w:lvl w:ilvl="2" w:tplc="0409001B" w:tentative="1">
      <w:start w:val="1"/>
      <w:numFmt w:val="lowerRoman"/>
      <w:lvlText w:val="%3."/>
      <w:lvlJc w:val="right"/>
      <w:pPr>
        <w:ind w:left="2403" w:hanging="480"/>
      </w:pPr>
    </w:lvl>
    <w:lvl w:ilvl="3" w:tplc="0409000F" w:tentative="1">
      <w:start w:val="1"/>
      <w:numFmt w:val="decimal"/>
      <w:lvlText w:val="%4."/>
      <w:lvlJc w:val="left"/>
      <w:pPr>
        <w:ind w:left="28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3" w:hanging="480"/>
      </w:pPr>
    </w:lvl>
    <w:lvl w:ilvl="5" w:tplc="0409001B" w:tentative="1">
      <w:start w:val="1"/>
      <w:numFmt w:val="lowerRoman"/>
      <w:lvlText w:val="%6."/>
      <w:lvlJc w:val="right"/>
      <w:pPr>
        <w:ind w:left="3843" w:hanging="480"/>
      </w:pPr>
    </w:lvl>
    <w:lvl w:ilvl="6" w:tplc="0409000F" w:tentative="1">
      <w:start w:val="1"/>
      <w:numFmt w:val="decimal"/>
      <w:lvlText w:val="%7."/>
      <w:lvlJc w:val="left"/>
      <w:pPr>
        <w:ind w:left="43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3" w:hanging="480"/>
      </w:pPr>
    </w:lvl>
    <w:lvl w:ilvl="8" w:tplc="0409001B" w:tentative="1">
      <w:start w:val="1"/>
      <w:numFmt w:val="lowerRoman"/>
      <w:lvlText w:val="%9."/>
      <w:lvlJc w:val="right"/>
      <w:pPr>
        <w:ind w:left="5283" w:hanging="480"/>
      </w:pPr>
    </w:lvl>
  </w:abstractNum>
  <w:abstractNum w:abstractNumId="30">
    <w:nsid w:val="68C81E23"/>
    <w:multiLevelType w:val="hybridMultilevel"/>
    <w:tmpl w:val="94BC5A8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31">
    <w:nsid w:val="6F6262B8"/>
    <w:multiLevelType w:val="multilevel"/>
    <w:tmpl w:val="07BE66B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0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2">
    <w:nsid w:val="759A5A4D"/>
    <w:multiLevelType w:val="multilevel"/>
    <w:tmpl w:val="FE6040EA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3">
    <w:nsid w:val="77BB25F5"/>
    <w:multiLevelType w:val="hybridMultilevel"/>
    <w:tmpl w:val="841805D8"/>
    <w:lvl w:ilvl="0" w:tplc="EBB2CD6C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57" w:hanging="480"/>
      </w:pPr>
    </w:lvl>
    <w:lvl w:ilvl="2" w:tplc="0409001B" w:tentative="1">
      <w:start w:val="1"/>
      <w:numFmt w:val="lowerRoman"/>
      <w:lvlText w:val="%3."/>
      <w:lvlJc w:val="right"/>
      <w:pPr>
        <w:ind w:left="1437" w:hanging="480"/>
      </w:pPr>
    </w:lvl>
    <w:lvl w:ilvl="3" w:tplc="0409000F" w:tentative="1">
      <w:start w:val="1"/>
      <w:numFmt w:val="decimal"/>
      <w:lvlText w:val="%4."/>
      <w:lvlJc w:val="left"/>
      <w:pPr>
        <w:ind w:left="19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7" w:hanging="480"/>
      </w:pPr>
    </w:lvl>
    <w:lvl w:ilvl="5" w:tplc="0409001B" w:tentative="1">
      <w:start w:val="1"/>
      <w:numFmt w:val="lowerRoman"/>
      <w:lvlText w:val="%6."/>
      <w:lvlJc w:val="right"/>
      <w:pPr>
        <w:ind w:left="2877" w:hanging="480"/>
      </w:pPr>
    </w:lvl>
    <w:lvl w:ilvl="6" w:tplc="0409000F" w:tentative="1">
      <w:start w:val="1"/>
      <w:numFmt w:val="decimal"/>
      <w:lvlText w:val="%7."/>
      <w:lvlJc w:val="left"/>
      <w:pPr>
        <w:ind w:left="33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7" w:hanging="480"/>
      </w:pPr>
    </w:lvl>
    <w:lvl w:ilvl="8" w:tplc="0409001B" w:tentative="1">
      <w:start w:val="1"/>
      <w:numFmt w:val="lowerRoman"/>
      <w:lvlText w:val="%9."/>
      <w:lvlJc w:val="right"/>
      <w:pPr>
        <w:ind w:left="4317" w:hanging="480"/>
      </w:pPr>
    </w:lvl>
  </w:abstractNum>
  <w:abstractNum w:abstractNumId="34">
    <w:nsid w:val="77D900D8"/>
    <w:multiLevelType w:val="hybridMultilevel"/>
    <w:tmpl w:val="03AC3A22"/>
    <w:lvl w:ilvl="0" w:tplc="2A4AAE5A">
      <w:start w:val="1"/>
      <w:numFmt w:val="decimal"/>
      <w:lvlText w:val="%1."/>
      <w:lvlJc w:val="left"/>
      <w:pPr>
        <w:ind w:left="1443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923" w:hanging="480"/>
      </w:pPr>
    </w:lvl>
    <w:lvl w:ilvl="2" w:tplc="0409001B" w:tentative="1">
      <w:start w:val="1"/>
      <w:numFmt w:val="lowerRoman"/>
      <w:lvlText w:val="%3."/>
      <w:lvlJc w:val="right"/>
      <w:pPr>
        <w:ind w:left="2403" w:hanging="480"/>
      </w:pPr>
    </w:lvl>
    <w:lvl w:ilvl="3" w:tplc="0409000F" w:tentative="1">
      <w:start w:val="1"/>
      <w:numFmt w:val="decimal"/>
      <w:lvlText w:val="%4."/>
      <w:lvlJc w:val="left"/>
      <w:pPr>
        <w:ind w:left="288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3" w:hanging="480"/>
      </w:pPr>
    </w:lvl>
    <w:lvl w:ilvl="5" w:tplc="0409001B" w:tentative="1">
      <w:start w:val="1"/>
      <w:numFmt w:val="lowerRoman"/>
      <w:lvlText w:val="%6."/>
      <w:lvlJc w:val="right"/>
      <w:pPr>
        <w:ind w:left="3843" w:hanging="480"/>
      </w:pPr>
    </w:lvl>
    <w:lvl w:ilvl="6" w:tplc="0409000F" w:tentative="1">
      <w:start w:val="1"/>
      <w:numFmt w:val="decimal"/>
      <w:lvlText w:val="%7."/>
      <w:lvlJc w:val="left"/>
      <w:pPr>
        <w:ind w:left="432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3" w:hanging="480"/>
      </w:pPr>
    </w:lvl>
    <w:lvl w:ilvl="8" w:tplc="0409001B" w:tentative="1">
      <w:start w:val="1"/>
      <w:numFmt w:val="lowerRoman"/>
      <w:lvlText w:val="%9."/>
      <w:lvlJc w:val="right"/>
      <w:pPr>
        <w:ind w:left="5283" w:hanging="480"/>
      </w:pPr>
    </w:lvl>
  </w:abstractNum>
  <w:num w:numId="1">
    <w:abstractNumId w:val="32"/>
  </w:num>
  <w:num w:numId="2">
    <w:abstractNumId w:val="8"/>
  </w:num>
  <w:num w:numId="3">
    <w:abstractNumId w:val="15"/>
  </w:num>
  <w:num w:numId="4">
    <w:abstractNumId w:val="28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31"/>
  </w:num>
  <w:num w:numId="15">
    <w:abstractNumId w:val="22"/>
  </w:num>
  <w:num w:numId="16">
    <w:abstractNumId w:val="29"/>
  </w:num>
  <w:num w:numId="17">
    <w:abstractNumId w:val="18"/>
  </w:num>
  <w:num w:numId="18">
    <w:abstractNumId w:val="14"/>
  </w:num>
  <w:num w:numId="19">
    <w:abstractNumId w:val="12"/>
  </w:num>
  <w:num w:numId="20">
    <w:abstractNumId w:val="11"/>
  </w:num>
  <w:num w:numId="21">
    <w:abstractNumId w:val="19"/>
  </w:num>
  <w:num w:numId="22">
    <w:abstractNumId w:val="34"/>
  </w:num>
  <w:num w:numId="23">
    <w:abstractNumId w:val="26"/>
  </w:num>
  <w:num w:numId="24">
    <w:abstractNumId w:val="25"/>
  </w:num>
  <w:num w:numId="25">
    <w:abstractNumId w:val="30"/>
  </w:num>
  <w:num w:numId="26">
    <w:abstractNumId w:val="21"/>
  </w:num>
  <w:num w:numId="27">
    <w:abstractNumId w:val="23"/>
  </w:num>
  <w:num w:numId="28">
    <w:abstractNumId w:val="10"/>
  </w:num>
  <w:num w:numId="29">
    <w:abstractNumId w:val="13"/>
  </w:num>
  <w:num w:numId="30">
    <w:abstractNumId w:val="27"/>
  </w:num>
  <w:num w:numId="31">
    <w:abstractNumId w:val="16"/>
  </w:num>
  <w:num w:numId="32">
    <w:abstractNumId w:val="24"/>
  </w:num>
  <w:num w:numId="33">
    <w:abstractNumId w:val="17"/>
  </w:num>
  <w:num w:numId="34">
    <w:abstractNumId w:val="20"/>
  </w:num>
  <w:num w:numId="35">
    <w:abstractNumId w:val="3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90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040"/>
    <w:rsid w:val="00001793"/>
    <w:rsid w:val="00005E5A"/>
    <w:rsid w:val="0000603F"/>
    <w:rsid w:val="00007F01"/>
    <w:rsid w:val="00007F17"/>
    <w:rsid w:val="000169C6"/>
    <w:rsid w:val="00021B6E"/>
    <w:rsid w:val="00022A12"/>
    <w:rsid w:val="00024D5C"/>
    <w:rsid w:val="000306E2"/>
    <w:rsid w:val="00031D1A"/>
    <w:rsid w:val="00032D88"/>
    <w:rsid w:val="00040815"/>
    <w:rsid w:val="00042289"/>
    <w:rsid w:val="00044294"/>
    <w:rsid w:val="0005189D"/>
    <w:rsid w:val="00060DFB"/>
    <w:rsid w:val="00062E4A"/>
    <w:rsid w:val="00063466"/>
    <w:rsid w:val="0006498A"/>
    <w:rsid w:val="00073E7B"/>
    <w:rsid w:val="00077A4C"/>
    <w:rsid w:val="00080752"/>
    <w:rsid w:val="000842D1"/>
    <w:rsid w:val="00084EB8"/>
    <w:rsid w:val="00085677"/>
    <w:rsid w:val="0008688D"/>
    <w:rsid w:val="00094C8A"/>
    <w:rsid w:val="000A6B25"/>
    <w:rsid w:val="000A742D"/>
    <w:rsid w:val="000B5A7C"/>
    <w:rsid w:val="000C196E"/>
    <w:rsid w:val="000C5F95"/>
    <w:rsid w:val="000C61F8"/>
    <w:rsid w:val="000D49E2"/>
    <w:rsid w:val="000D6068"/>
    <w:rsid w:val="000D7AF0"/>
    <w:rsid w:val="000E2B5C"/>
    <w:rsid w:val="000E5204"/>
    <w:rsid w:val="000F04E7"/>
    <w:rsid w:val="000F102B"/>
    <w:rsid w:val="000F1F46"/>
    <w:rsid w:val="000F23FF"/>
    <w:rsid w:val="000F2D65"/>
    <w:rsid w:val="000F7168"/>
    <w:rsid w:val="0010604A"/>
    <w:rsid w:val="00112164"/>
    <w:rsid w:val="00114995"/>
    <w:rsid w:val="00115A80"/>
    <w:rsid w:val="00120953"/>
    <w:rsid w:val="00122ADE"/>
    <w:rsid w:val="0012508F"/>
    <w:rsid w:val="001303C7"/>
    <w:rsid w:val="001334CC"/>
    <w:rsid w:val="00136E27"/>
    <w:rsid w:val="00137A1D"/>
    <w:rsid w:val="001445F4"/>
    <w:rsid w:val="00145851"/>
    <w:rsid w:val="00145A22"/>
    <w:rsid w:val="00155284"/>
    <w:rsid w:val="001562F1"/>
    <w:rsid w:val="0016374F"/>
    <w:rsid w:val="001728ED"/>
    <w:rsid w:val="00172FB7"/>
    <w:rsid w:val="001816EC"/>
    <w:rsid w:val="001959C8"/>
    <w:rsid w:val="00195A2F"/>
    <w:rsid w:val="00197B67"/>
    <w:rsid w:val="001A001E"/>
    <w:rsid w:val="001A749D"/>
    <w:rsid w:val="001B5A38"/>
    <w:rsid w:val="001B625F"/>
    <w:rsid w:val="001B6646"/>
    <w:rsid w:val="001C49E9"/>
    <w:rsid w:val="001C7368"/>
    <w:rsid w:val="001C7870"/>
    <w:rsid w:val="001D6DFA"/>
    <w:rsid w:val="001E18E7"/>
    <w:rsid w:val="001E364C"/>
    <w:rsid w:val="001F438C"/>
    <w:rsid w:val="001F6F54"/>
    <w:rsid w:val="00200A12"/>
    <w:rsid w:val="002018BC"/>
    <w:rsid w:val="00211DB0"/>
    <w:rsid w:val="00213488"/>
    <w:rsid w:val="00220C47"/>
    <w:rsid w:val="00222A03"/>
    <w:rsid w:val="00224894"/>
    <w:rsid w:val="00232F12"/>
    <w:rsid w:val="00243031"/>
    <w:rsid w:val="002436A3"/>
    <w:rsid w:val="00246E65"/>
    <w:rsid w:val="00251B4C"/>
    <w:rsid w:val="00251C88"/>
    <w:rsid w:val="00264DF2"/>
    <w:rsid w:val="00272A59"/>
    <w:rsid w:val="002776AC"/>
    <w:rsid w:val="00284062"/>
    <w:rsid w:val="002902C6"/>
    <w:rsid w:val="00291B9B"/>
    <w:rsid w:val="002A4501"/>
    <w:rsid w:val="002A61D8"/>
    <w:rsid w:val="002A76C9"/>
    <w:rsid w:val="002B37D8"/>
    <w:rsid w:val="002C0E89"/>
    <w:rsid w:val="002C2834"/>
    <w:rsid w:val="002C455B"/>
    <w:rsid w:val="002C5AC7"/>
    <w:rsid w:val="002D64C2"/>
    <w:rsid w:val="002E1A6A"/>
    <w:rsid w:val="002E72E4"/>
    <w:rsid w:val="002F3750"/>
    <w:rsid w:val="002F4DA8"/>
    <w:rsid w:val="002F58F5"/>
    <w:rsid w:val="00305637"/>
    <w:rsid w:val="0031195C"/>
    <w:rsid w:val="00322668"/>
    <w:rsid w:val="00325D7A"/>
    <w:rsid w:val="00327597"/>
    <w:rsid w:val="003276B3"/>
    <w:rsid w:val="003331C3"/>
    <w:rsid w:val="0033334A"/>
    <w:rsid w:val="00333A43"/>
    <w:rsid w:val="00340460"/>
    <w:rsid w:val="00341BCE"/>
    <w:rsid w:val="00342B0C"/>
    <w:rsid w:val="00343CE9"/>
    <w:rsid w:val="00352D92"/>
    <w:rsid w:val="00352FCF"/>
    <w:rsid w:val="003530F6"/>
    <w:rsid w:val="003564FF"/>
    <w:rsid w:val="00361544"/>
    <w:rsid w:val="003641F6"/>
    <w:rsid w:val="0036511A"/>
    <w:rsid w:val="00367AEE"/>
    <w:rsid w:val="0037011E"/>
    <w:rsid w:val="00371A9A"/>
    <w:rsid w:val="00372203"/>
    <w:rsid w:val="00372E64"/>
    <w:rsid w:val="00374B45"/>
    <w:rsid w:val="00382E15"/>
    <w:rsid w:val="00386FC9"/>
    <w:rsid w:val="0039633F"/>
    <w:rsid w:val="003A0CBB"/>
    <w:rsid w:val="003A15D2"/>
    <w:rsid w:val="003A5C0F"/>
    <w:rsid w:val="003A732C"/>
    <w:rsid w:val="003B1D80"/>
    <w:rsid w:val="003B581F"/>
    <w:rsid w:val="003B614E"/>
    <w:rsid w:val="003B6397"/>
    <w:rsid w:val="003B69C0"/>
    <w:rsid w:val="003B7704"/>
    <w:rsid w:val="003C0533"/>
    <w:rsid w:val="003C7304"/>
    <w:rsid w:val="003D3523"/>
    <w:rsid w:val="003D751D"/>
    <w:rsid w:val="003D7D78"/>
    <w:rsid w:val="003E016F"/>
    <w:rsid w:val="003E33D5"/>
    <w:rsid w:val="003E5765"/>
    <w:rsid w:val="003E70AF"/>
    <w:rsid w:val="003F34AF"/>
    <w:rsid w:val="003F42D3"/>
    <w:rsid w:val="003F5EB4"/>
    <w:rsid w:val="003F6162"/>
    <w:rsid w:val="003F68A5"/>
    <w:rsid w:val="003F78C0"/>
    <w:rsid w:val="0040218D"/>
    <w:rsid w:val="00411508"/>
    <w:rsid w:val="0041584E"/>
    <w:rsid w:val="00416D12"/>
    <w:rsid w:val="00417BED"/>
    <w:rsid w:val="0042267A"/>
    <w:rsid w:val="004244DF"/>
    <w:rsid w:val="004366BE"/>
    <w:rsid w:val="0044258B"/>
    <w:rsid w:val="00443C0B"/>
    <w:rsid w:val="00455A2D"/>
    <w:rsid w:val="00455E74"/>
    <w:rsid w:val="00457BB4"/>
    <w:rsid w:val="00461405"/>
    <w:rsid w:val="00463836"/>
    <w:rsid w:val="004732BA"/>
    <w:rsid w:val="004734DD"/>
    <w:rsid w:val="00476F0B"/>
    <w:rsid w:val="004838ED"/>
    <w:rsid w:val="00486C86"/>
    <w:rsid w:val="004A1F54"/>
    <w:rsid w:val="004A7EB5"/>
    <w:rsid w:val="004B15B4"/>
    <w:rsid w:val="004C1C2A"/>
    <w:rsid w:val="004D34F8"/>
    <w:rsid w:val="004D3FBD"/>
    <w:rsid w:val="004D44D1"/>
    <w:rsid w:val="004D78E9"/>
    <w:rsid w:val="004F1F53"/>
    <w:rsid w:val="004F2454"/>
    <w:rsid w:val="004F6DC7"/>
    <w:rsid w:val="005025AD"/>
    <w:rsid w:val="00502F63"/>
    <w:rsid w:val="00503A83"/>
    <w:rsid w:val="005073A7"/>
    <w:rsid w:val="00515C5A"/>
    <w:rsid w:val="00520D5B"/>
    <w:rsid w:val="00523C85"/>
    <w:rsid w:val="00524071"/>
    <w:rsid w:val="00534CE6"/>
    <w:rsid w:val="00535A37"/>
    <w:rsid w:val="005407E7"/>
    <w:rsid w:val="005431A1"/>
    <w:rsid w:val="00543C01"/>
    <w:rsid w:val="0054405D"/>
    <w:rsid w:val="005457AC"/>
    <w:rsid w:val="00551C5C"/>
    <w:rsid w:val="0055606F"/>
    <w:rsid w:val="005626E6"/>
    <w:rsid w:val="00564AC2"/>
    <w:rsid w:val="005705BA"/>
    <w:rsid w:val="00570645"/>
    <w:rsid w:val="00571A38"/>
    <w:rsid w:val="005776C7"/>
    <w:rsid w:val="00577EE3"/>
    <w:rsid w:val="00580909"/>
    <w:rsid w:val="005827CB"/>
    <w:rsid w:val="005834C1"/>
    <w:rsid w:val="00592ED6"/>
    <w:rsid w:val="0059530A"/>
    <w:rsid w:val="005A413B"/>
    <w:rsid w:val="005A6CB3"/>
    <w:rsid w:val="005B2DFA"/>
    <w:rsid w:val="005B7844"/>
    <w:rsid w:val="005D1D31"/>
    <w:rsid w:val="005E76E6"/>
    <w:rsid w:val="005F088C"/>
    <w:rsid w:val="005F2E86"/>
    <w:rsid w:val="005F7267"/>
    <w:rsid w:val="005F75B4"/>
    <w:rsid w:val="005F7E6F"/>
    <w:rsid w:val="00602441"/>
    <w:rsid w:val="00603989"/>
    <w:rsid w:val="00612680"/>
    <w:rsid w:val="00612C28"/>
    <w:rsid w:val="00613863"/>
    <w:rsid w:val="00614E19"/>
    <w:rsid w:val="0061508B"/>
    <w:rsid w:val="0061517B"/>
    <w:rsid w:val="0061742A"/>
    <w:rsid w:val="00621F72"/>
    <w:rsid w:val="00632988"/>
    <w:rsid w:val="00651837"/>
    <w:rsid w:val="00652064"/>
    <w:rsid w:val="00654742"/>
    <w:rsid w:val="00656BF3"/>
    <w:rsid w:val="006574B9"/>
    <w:rsid w:val="00664DD2"/>
    <w:rsid w:val="00670F84"/>
    <w:rsid w:val="006803F3"/>
    <w:rsid w:val="006823E7"/>
    <w:rsid w:val="006978F4"/>
    <w:rsid w:val="006C2296"/>
    <w:rsid w:val="006D5D24"/>
    <w:rsid w:val="006E188D"/>
    <w:rsid w:val="006E69F1"/>
    <w:rsid w:val="006F2E38"/>
    <w:rsid w:val="006F3C60"/>
    <w:rsid w:val="007015E5"/>
    <w:rsid w:val="00704ED5"/>
    <w:rsid w:val="00716BEB"/>
    <w:rsid w:val="00722FC7"/>
    <w:rsid w:val="00740BA0"/>
    <w:rsid w:val="007422C3"/>
    <w:rsid w:val="00744E3B"/>
    <w:rsid w:val="00746BB1"/>
    <w:rsid w:val="00752EE6"/>
    <w:rsid w:val="00752FE2"/>
    <w:rsid w:val="00760182"/>
    <w:rsid w:val="00760BC4"/>
    <w:rsid w:val="0076790A"/>
    <w:rsid w:val="007736F5"/>
    <w:rsid w:val="0077512F"/>
    <w:rsid w:val="007767F1"/>
    <w:rsid w:val="00776931"/>
    <w:rsid w:val="00776A4D"/>
    <w:rsid w:val="00781A4B"/>
    <w:rsid w:val="00782A7B"/>
    <w:rsid w:val="007935A0"/>
    <w:rsid w:val="00793825"/>
    <w:rsid w:val="00793C8C"/>
    <w:rsid w:val="007A049F"/>
    <w:rsid w:val="007A28C3"/>
    <w:rsid w:val="007A3052"/>
    <w:rsid w:val="007A33EC"/>
    <w:rsid w:val="007A358B"/>
    <w:rsid w:val="007A393B"/>
    <w:rsid w:val="007B27D4"/>
    <w:rsid w:val="007B2C65"/>
    <w:rsid w:val="007B5361"/>
    <w:rsid w:val="007C0188"/>
    <w:rsid w:val="007C7691"/>
    <w:rsid w:val="007D34FD"/>
    <w:rsid w:val="007D44C4"/>
    <w:rsid w:val="007D6A3D"/>
    <w:rsid w:val="007E2192"/>
    <w:rsid w:val="007E24AA"/>
    <w:rsid w:val="007E648B"/>
    <w:rsid w:val="007F2378"/>
    <w:rsid w:val="007F3E8F"/>
    <w:rsid w:val="007F42F1"/>
    <w:rsid w:val="00802384"/>
    <w:rsid w:val="00807CC7"/>
    <w:rsid w:val="00807EA3"/>
    <w:rsid w:val="00813C8A"/>
    <w:rsid w:val="00815500"/>
    <w:rsid w:val="00817A7C"/>
    <w:rsid w:val="00826498"/>
    <w:rsid w:val="008301C2"/>
    <w:rsid w:val="00831831"/>
    <w:rsid w:val="008327A4"/>
    <w:rsid w:val="00834414"/>
    <w:rsid w:val="00835C4B"/>
    <w:rsid w:val="0084149B"/>
    <w:rsid w:val="008426D7"/>
    <w:rsid w:val="008463B4"/>
    <w:rsid w:val="00850079"/>
    <w:rsid w:val="008517CA"/>
    <w:rsid w:val="00857F0A"/>
    <w:rsid w:val="0086218C"/>
    <w:rsid w:val="008716E2"/>
    <w:rsid w:val="00874C81"/>
    <w:rsid w:val="008779B9"/>
    <w:rsid w:val="00892DB4"/>
    <w:rsid w:val="00893BB0"/>
    <w:rsid w:val="00897001"/>
    <w:rsid w:val="008A03B9"/>
    <w:rsid w:val="008A14CA"/>
    <w:rsid w:val="008A3E5D"/>
    <w:rsid w:val="008A444D"/>
    <w:rsid w:val="008A5130"/>
    <w:rsid w:val="008A6040"/>
    <w:rsid w:val="008B4BAD"/>
    <w:rsid w:val="008B4BE6"/>
    <w:rsid w:val="008C44B8"/>
    <w:rsid w:val="008C6941"/>
    <w:rsid w:val="008D2C1F"/>
    <w:rsid w:val="008E5E20"/>
    <w:rsid w:val="008E602D"/>
    <w:rsid w:val="008E74A6"/>
    <w:rsid w:val="008F1470"/>
    <w:rsid w:val="00904182"/>
    <w:rsid w:val="00904986"/>
    <w:rsid w:val="00904CCC"/>
    <w:rsid w:val="00904E6B"/>
    <w:rsid w:val="009057B7"/>
    <w:rsid w:val="00905A78"/>
    <w:rsid w:val="009068E8"/>
    <w:rsid w:val="00913D24"/>
    <w:rsid w:val="00913F5F"/>
    <w:rsid w:val="00915160"/>
    <w:rsid w:val="00920A5E"/>
    <w:rsid w:val="009211AE"/>
    <w:rsid w:val="009236DD"/>
    <w:rsid w:val="0092468E"/>
    <w:rsid w:val="009359FB"/>
    <w:rsid w:val="00937C02"/>
    <w:rsid w:val="00941618"/>
    <w:rsid w:val="00942191"/>
    <w:rsid w:val="0094417A"/>
    <w:rsid w:val="00945B99"/>
    <w:rsid w:val="00945DBE"/>
    <w:rsid w:val="009507BB"/>
    <w:rsid w:val="00951FBC"/>
    <w:rsid w:val="00955F3E"/>
    <w:rsid w:val="00962F88"/>
    <w:rsid w:val="009631BE"/>
    <w:rsid w:val="009644D2"/>
    <w:rsid w:val="00972A02"/>
    <w:rsid w:val="009741B8"/>
    <w:rsid w:val="009861DA"/>
    <w:rsid w:val="00992F11"/>
    <w:rsid w:val="00994318"/>
    <w:rsid w:val="009A0FE2"/>
    <w:rsid w:val="009A28E0"/>
    <w:rsid w:val="009A38DD"/>
    <w:rsid w:val="009B441B"/>
    <w:rsid w:val="009B54EF"/>
    <w:rsid w:val="009B564C"/>
    <w:rsid w:val="009B57AF"/>
    <w:rsid w:val="009B6FA9"/>
    <w:rsid w:val="009B790F"/>
    <w:rsid w:val="009C5A18"/>
    <w:rsid w:val="009C6AFD"/>
    <w:rsid w:val="009D0F1C"/>
    <w:rsid w:val="009D395A"/>
    <w:rsid w:val="009D41C0"/>
    <w:rsid w:val="009E2128"/>
    <w:rsid w:val="009E6EC5"/>
    <w:rsid w:val="009F25F8"/>
    <w:rsid w:val="009F27A0"/>
    <w:rsid w:val="009F438C"/>
    <w:rsid w:val="009F47AB"/>
    <w:rsid w:val="009F4C6E"/>
    <w:rsid w:val="00A1079E"/>
    <w:rsid w:val="00A12496"/>
    <w:rsid w:val="00A13FB3"/>
    <w:rsid w:val="00A14A3F"/>
    <w:rsid w:val="00A17174"/>
    <w:rsid w:val="00A22DC9"/>
    <w:rsid w:val="00A26055"/>
    <w:rsid w:val="00A32A71"/>
    <w:rsid w:val="00A32B9B"/>
    <w:rsid w:val="00A36172"/>
    <w:rsid w:val="00A375D8"/>
    <w:rsid w:val="00A41702"/>
    <w:rsid w:val="00A42402"/>
    <w:rsid w:val="00A43A00"/>
    <w:rsid w:val="00A51192"/>
    <w:rsid w:val="00A54AF6"/>
    <w:rsid w:val="00A550F9"/>
    <w:rsid w:val="00A57ECA"/>
    <w:rsid w:val="00A603E1"/>
    <w:rsid w:val="00A63527"/>
    <w:rsid w:val="00A641F5"/>
    <w:rsid w:val="00A65F32"/>
    <w:rsid w:val="00A676FE"/>
    <w:rsid w:val="00A74301"/>
    <w:rsid w:val="00A807E3"/>
    <w:rsid w:val="00A80882"/>
    <w:rsid w:val="00A822F4"/>
    <w:rsid w:val="00A848D9"/>
    <w:rsid w:val="00A84986"/>
    <w:rsid w:val="00AA0641"/>
    <w:rsid w:val="00AA1543"/>
    <w:rsid w:val="00AA5609"/>
    <w:rsid w:val="00AB2BDE"/>
    <w:rsid w:val="00AB2E49"/>
    <w:rsid w:val="00AB37F9"/>
    <w:rsid w:val="00AB4316"/>
    <w:rsid w:val="00AC1D3B"/>
    <w:rsid w:val="00AC4F49"/>
    <w:rsid w:val="00AD0BC3"/>
    <w:rsid w:val="00AD51D4"/>
    <w:rsid w:val="00AE6CA8"/>
    <w:rsid w:val="00AF0F7D"/>
    <w:rsid w:val="00AF7781"/>
    <w:rsid w:val="00AF7EA6"/>
    <w:rsid w:val="00B00AD2"/>
    <w:rsid w:val="00B00E54"/>
    <w:rsid w:val="00B01C72"/>
    <w:rsid w:val="00B0220E"/>
    <w:rsid w:val="00B128B5"/>
    <w:rsid w:val="00B1297E"/>
    <w:rsid w:val="00B15E2B"/>
    <w:rsid w:val="00B26323"/>
    <w:rsid w:val="00B26A72"/>
    <w:rsid w:val="00B31098"/>
    <w:rsid w:val="00B34447"/>
    <w:rsid w:val="00B357A1"/>
    <w:rsid w:val="00B407B7"/>
    <w:rsid w:val="00B412BF"/>
    <w:rsid w:val="00B474E0"/>
    <w:rsid w:val="00B54C92"/>
    <w:rsid w:val="00B55700"/>
    <w:rsid w:val="00B55D10"/>
    <w:rsid w:val="00B62B89"/>
    <w:rsid w:val="00B64E70"/>
    <w:rsid w:val="00B73A98"/>
    <w:rsid w:val="00B821CC"/>
    <w:rsid w:val="00B82E8D"/>
    <w:rsid w:val="00B83C6C"/>
    <w:rsid w:val="00B85B31"/>
    <w:rsid w:val="00B91603"/>
    <w:rsid w:val="00B97658"/>
    <w:rsid w:val="00BA226C"/>
    <w:rsid w:val="00BA2F6C"/>
    <w:rsid w:val="00BB0209"/>
    <w:rsid w:val="00BB51A3"/>
    <w:rsid w:val="00BB68A4"/>
    <w:rsid w:val="00BC489B"/>
    <w:rsid w:val="00BC7C79"/>
    <w:rsid w:val="00BD3AB1"/>
    <w:rsid w:val="00BD7051"/>
    <w:rsid w:val="00BE0B7C"/>
    <w:rsid w:val="00BE34C3"/>
    <w:rsid w:val="00BE73B3"/>
    <w:rsid w:val="00BE7B52"/>
    <w:rsid w:val="00BF157B"/>
    <w:rsid w:val="00BF7A70"/>
    <w:rsid w:val="00C145DE"/>
    <w:rsid w:val="00C15967"/>
    <w:rsid w:val="00C165C7"/>
    <w:rsid w:val="00C17D02"/>
    <w:rsid w:val="00C20342"/>
    <w:rsid w:val="00C2301D"/>
    <w:rsid w:val="00C23336"/>
    <w:rsid w:val="00C236F5"/>
    <w:rsid w:val="00C23928"/>
    <w:rsid w:val="00C34869"/>
    <w:rsid w:val="00C35138"/>
    <w:rsid w:val="00C3549B"/>
    <w:rsid w:val="00C41E01"/>
    <w:rsid w:val="00C552B4"/>
    <w:rsid w:val="00C578FE"/>
    <w:rsid w:val="00C61621"/>
    <w:rsid w:val="00C61DD1"/>
    <w:rsid w:val="00C62742"/>
    <w:rsid w:val="00C640DD"/>
    <w:rsid w:val="00C73CC8"/>
    <w:rsid w:val="00C73FE9"/>
    <w:rsid w:val="00C7423C"/>
    <w:rsid w:val="00C773D0"/>
    <w:rsid w:val="00C80E5B"/>
    <w:rsid w:val="00C821E3"/>
    <w:rsid w:val="00C83BE1"/>
    <w:rsid w:val="00C85EC0"/>
    <w:rsid w:val="00C863DA"/>
    <w:rsid w:val="00C8728B"/>
    <w:rsid w:val="00C87E48"/>
    <w:rsid w:val="00C958A1"/>
    <w:rsid w:val="00C972C5"/>
    <w:rsid w:val="00CB20EF"/>
    <w:rsid w:val="00CB2366"/>
    <w:rsid w:val="00CB24D5"/>
    <w:rsid w:val="00CB5336"/>
    <w:rsid w:val="00CB72D8"/>
    <w:rsid w:val="00CB77BC"/>
    <w:rsid w:val="00CC76E7"/>
    <w:rsid w:val="00CD5A80"/>
    <w:rsid w:val="00CD79C6"/>
    <w:rsid w:val="00CE4A88"/>
    <w:rsid w:val="00CE60C7"/>
    <w:rsid w:val="00CE6D0E"/>
    <w:rsid w:val="00CE7C0A"/>
    <w:rsid w:val="00CF24AD"/>
    <w:rsid w:val="00CF345D"/>
    <w:rsid w:val="00CF37D9"/>
    <w:rsid w:val="00CF45FA"/>
    <w:rsid w:val="00D01C0D"/>
    <w:rsid w:val="00D027F8"/>
    <w:rsid w:val="00D04F89"/>
    <w:rsid w:val="00D079C6"/>
    <w:rsid w:val="00D12044"/>
    <w:rsid w:val="00D14201"/>
    <w:rsid w:val="00D14B86"/>
    <w:rsid w:val="00D3301D"/>
    <w:rsid w:val="00D34998"/>
    <w:rsid w:val="00D3709D"/>
    <w:rsid w:val="00D4095F"/>
    <w:rsid w:val="00D51BAF"/>
    <w:rsid w:val="00D56A0E"/>
    <w:rsid w:val="00D62129"/>
    <w:rsid w:val="00D66A36"/>
    <w:rsid w:val="00D753F8"/>
    <w:rsid w:val="00D76156"/>
    <w:rsid w:val="00D770F9"/>
    <w:rsid w:val="00D81382"/>
    <w:rsid w:val="00D8428E"/>
    <w:rsid w:val="00D843FD"/>
    <w:rsid w:val="00D8506C"/>
    <w:rsid w:val="00D85A21"/>
    <w:rsid w:val="00D85F34"/>
    <w:rsid w:val="00D920B6"/>
    <w:rsid w:val="00D966C1"/>
    <w:rsid w:val="00D97133"/>
    <w:rsid w:val="00D9781A"/>
    <w:rsid w:val="00DA4B81"/>
    <w:rsid w:val="00DB1516"/>
    <w:rsid w:val="00DB5603"/>
    <w:rsid w:val="00DB68F0"/>
    <w:rsid w:val="00DC5D76"/>
    <w:rsid w:val="00DC6572"/>
    <w:rsid w:val="00DC6B67"/>
    <w:rsid w:val="00DD30FB"/>
    <w:rsid w:val="00DD398A"/>
    <w:rsid w:val="00DE0D2E"/>
    <w:rsid w:val="00DE2382"/>
    <w:rsid w:val="00DE3720"/>
    <w:rsid w:val="00DE4074"/>
    <w:rsid w:val="00DE5A39"/>
    <w:rsid w:val="00DE67BB"/>
    <w:rsid w:val="00DE7670"/>
    <w:rsid w:val="00E056CC"/>
    <w:rsid w:val="00E16731"/>
    <w:rsid w:val="00E209EE"/>
    <w:rsid w:val="00E21F82"/>
    <w:rsid w:val="00E24B2F"/>
    <w:rsid w:val="00E3211E"/>
    <w:rsid w:val="00E339C3"/>
    <w:rsid w:val="00E34848"/>
    <w:rsid w:val="00E352ED"/>
    <w:rsid w:val="00E4006F"/>
    <w:rsid w:val="00E4016B"/>
    <w:rsid w:val="00E473AC"/>
    <w:rsid w:val="00E50200"/>
    <w:rsid w:val="00E54488"/>
    <w:rsid w:val="00E55ECC"/>
    <w:rsid w:val="00E648CF"/>
    <w:rsid w:val="00E64CBB"/>
    <w:rsid w:val="00E7109D"/>
    <w:rsid w:val="00E7683F"/>
    <w:rsid w:val="00E82559"/>
    <w:rsid w:val="00E84656"/>
    <w:rsid w:val="00E96D9E"/>
    <w:rsid w:val="00EA1BCA"/>
    <w:rsid w:val="00EA21A5"/>
    <w:rsid w:val="00EA30C8"/>
    <w:rsid w:val="00EA7ACA"/>
    <w:rsid w:val="00EB6CAA"/>
    <w:rsid w:val="00EB6F75"/>
    <w:rsid w:val="00EC403C"/>
    <w:rsid w:val="00EC4126"/>
    <w:rsid w:val="00EE4F16"/>
    <w:rsid w:val="00EE638E"/>
    <w:rsid w:val="00EE680A"/>
    <w:rsid w:val="00EF3705"/>
    <w:rsid w:val="00EF58F5"/>
    <w:rsid w:val="00EF6C55"/>
    <w:rsid w:val="00F0547B"/>
    <w:rsid w:val="00F25F96"/>
    <w:rsid w:val="00F33E52"/>
    <w:rsid w:val="00F35020"/>
    <w:rsid w:val="00F350BA"/>
    <w:rsid w:val="00F40D77"/>
    <w:rsid w:val="00F40F64"/>
    <w:rsid w:val="00F44907"/>
    <w:rsid w:val="00F46C3E"/>
    <w:rsid w:val="00F543F1"/>
    <w:rsid w:val="00F54C13"/>
    <w:rsid w:val="00F567C6"/>
    <w:rsid w:val="00F57028"/>
    <w:rsid w:val="00F62332"/>
    <w:rsid w:val="00F64543"/>
    <w:rsid w:val="00F66730"/>
    <w:rsid w:val="00F673AC"/>
    <w:rsid w:val="00F71484"/>
    <w:rsid w:val="00F741A7"/>
    <w:rsid w:val="00F755FE"/>
    <w:rsid w:val="00F776C2"/>
    <w:rsid w:val="00F84B1C"/>
    <w:rsid w:val="00F865DC"/>
    <w:rsid w:val="00F902A4"/>
    <w:rsid w:val="00FA1222"/>
    <w:rsid w:val="00FA3801"/>
    <w:rsid w:val="00FA46F2"/>
    <w:rsid w:val="00FA4B45"/>
    <w:rsid w:val="00FB0EF6"/>
    <w:rsid w:val="00FB4973"/>
    <w:rsid w:val="00FB68F6"/>
    <w:rsid w:val="00FD2BDB"/>
    <w:rsid w:val="00FD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7C7691"/>
    <w:pPr>
      <w:widowControl w:val="0"/>
    </w:pPr>
    <w:rPr>
      <w:kern w:val="2"/>
      <w:sz w:val="18"/>
    </w:rPr>
  </w:style>
  <w:style w:type="paragraph" w:styleId="1">
    <w:name w:val="heading 1"/>
    <w:basedOn w:val="a3"/>
    <w:next w:val="a3"/>
    <w:link w:val="10"/>
    <w:qFormat/>
    <w:rsid w:val="00232F12"/>
    <w:pPr>
      <w:pageBreakBefore/>
      <w:numPr>
        <w:numId w:val="14"/>
      </w:numPr>
      <w:autoSpaceDE w:val="0"/>
      <w:autoSpaceDN w:val="0"/>
      <w:adjustRightInd w:val="0"/>
      <w:textAlignment w:val="baseline"/>
      <w:outlineLvl w:val="0"/>
    </w:pPr>
    <w:rPr>
      <w:rFonts w:ascii="Arial" w:eastAsiaTheme="minorEastAsia" w:hAnsi="Arial"/>
      <w:b/>
      <w:kern w:val="0"/>
      <w:sz w:val="32"/>
    </w:rPr>
  </w:style>
  <w:style w:type="paragraph" w:styleId="21">
    <w:name w:val="heading 2"/>
    <w:basedOn w:val="a3"/>
    <w:next w:val="a4"/>
    <w:autoRedefine/>
    <w:qFormat/>
    <w:rsid w:val="00232F12"/>
    <w:pPr>
      <w:keepNext/>
      <w:widowControl/>
      <w:numPr>
        <w:ilvl w:val="1"/>
        <w:numId w:val="14"/>
      </w:numPr>
      <w:autoSpaceDE w:val="0"/>
      <w:autoSpaceDN w:val="0"/>
      <w:adjustRightInd w:val="0"/>
      <w:spacing w:before="240"/>
      <w:textAlignment w:val="baseline"/>
      <w:outlineLvl w:val="1"/>
    </w:pPr>
    <w:rPr>
      <w:rFonts w:asciiTheme="minorHAnsi" w:eastAsiaTheme="minorEastAsia" w:hAnsiTheme="minorHAnsi" w:cs="Arial"/>
      <w:b/>
      <w:bCs/>
      <w:kern w:val="0"/>
      <w:sz w:val="28"/>
      <w:szCs w:val="28"/>
    </w:rPr>
  </w:style>
  <w:style w:type="paragraph" w:styleId="31">
    <w:name w:val="heading 3"/>
    <w:basedOn w:val="a3"/>
    <w:next w:val="a4"/>
    <w:autoRedefine/>
    <w:qFormat/>
    <w:rsid w:val="00232F12"/>
    <w:pPr>
      <w:numPr>
        <w:ilvl w:val="2"/>
        <w:numId w:val="14"/>
      </w:numPr>
      <w:autoSpaceDE w:val="0"/>
      <w:autoSpaceDN w:val="0"/>
      <w:adjustRightInd w:val="0"/>
      <w:snapToGrid w:val="0"/>
      <w:spacing w:before="240" w:after="120"/>
      <w:textAlignment w:val="baseline"/>
      <w:outlineLvl w:val="2"/>
    </w:pPr>
    <w:rPr>
      <w:rFonts w:asciiTheme="minorHAnsi" w:eastAsiaTheme="minorEastAsia" w:hAnsiTheme="minorHAnsi"/>
      <w:b/>
      <w:i/>
      <w:kern w:val="0"/>
      <w:sz w:val="24"/>
      <w:szCs w:val="24"/>
    </w:rPr>
  </w:style>
  <w:style w:type="paragraph" w:styleId="40">
    <w:name w:val="heading 4"/>
    <w:basedOn w:val="a3"/>
    <w:next w:val="a4"/>
    <w:autoRedefine/>
    <w:qFormat/>
    <w:rsid w:val="003B614E"/>
    <w:pPr>
      <w:numPr>
        <w:ilvl w:val="3"/>
        <w:numId w:val="14"/>
      </w:numPr>
      <w:autoSpaceDE w:val="0"/>
      <w:autoSpaceDN w:val="0"/>
      <w:adjustRightInd w:val="0"/>
      <w:snapToGrid w:val="0"/>
      <w:spacing w:before="240"/>
      <w:textAlignment w:val="baseline"/>
      <w:outlineLvl w:val="3"/>
    </w:pPr>
    <w:rPr>
      <w:b/>
      <w:i/>
      <w:kern w:val="0"/>
      <w:sz w:val="20"/>
    </w:rPr>
  </w:style>
  <w:style w:type="paragraph" w:styleId="51">
    <w:name w:val="heading 5"/>
    <w:basedOn w:val="a3"/>
    <w:next w:val="a4"/>
    <w:qFormat/>
    <w:pPr>
      <w:autoSpaceDE w:val="0"/>
      <w:autoSpaceDN w:val="0"/>
      <w:adjustRightInd w:val="0"/>
      <w:snapToGrid w:val="0"/>
      <w:spacing w:before="240"/>
      <w:ind w:left="1588"/>
      <w:textAlignment w:val="baseline"/>
      <w:outlineLvl w:val="4"/>
    </w:pPr>
    <w:rPr>
      <w:rFonts w:ascii="Arial" w:hAnsi="Arial"/>
      <w:i/>
      <w:kern w:val="0"/>
      <w:sz w:val="22"/>
    </w:rPr>
  </w:style>
  <w:style w:type="paragraph" w:styleId="6">
    <w:name w:val="heading 6"/>
    <w:basedOn w:val="a3"/>
    <w:next w:val="a4"/>
    <w:qFormat/>
    <w:pPr>
      <w:keepNext/>
      <w:numPr>
        <w:ilvl w:val="5"/>
        <w:numId w:val="1"/>
      </w:numPr>
      <w:tabs>
        <w:tab w:val="num" w:pos="425"/>
      </w:tabs>
      <w:spacing w:line="720" w:lineRule="auto"/>
      <w:ind w:left="425" w:hanging="425"/>
      <w:outlineLvl w:val="5"/>
    </w:pPr>
    <w:rPr>
      <w:rFonts w:ascii="Arial" w:hAnsi="Arial"/>
      <w:sz w:val="36"/>
    </w:rPr>
  </w:style>
  <w:style w:type="paragraph" w:styleId="7">
    <w:name w:val="heading 7"/>
    <w:basedOn w:val="a3"/>
    <w:next w:val="a4"/>
    <w:qFormat/>
    <w:pPr>
      <w:keepNext/>
      <w:numPr>
        <w:ilvl w:val="6"/>
        <w:numId w:val="1"/>
      </w:numPr>
      <w:tabs>
        <w:tab w:val="num" w:pos="425"/>
      </w:tabs>
      <w:spacing w:line="720" w:lineRule="auto"/>
      <w:ind w:left="425" w:hanging="425"/>
      <w:outlineLvl w:val="6"/>
    </w:pPr>
    <w:rPr>
      <w:rFonts w:ascii="Arial" w:hAnsi="Arial"/>
      <w:b/>
      <w:sz w:val="36"/>
    </w:rPr>
  </w:style>
  <w:style w:type="paragraph" w:styleId="8">
    <w:name w:val="heading 8"/>
    <w:basedOn w:val="a3"/>
    <w:next w:val="a4"/>
    <w:qFormat/>
    <w:pPr>
      <w:keepNext/>
      <w:numPr>
        <w:ilvl w:val="7"/>
        <w:numId w:val="1"/>
      </w:numPr>
      <w:tabs>
        <w:tab w:val="num" w:pos="425"/>
      </w:tabs>
      <w:spacing w:line="720" w:lineRule="auto"/>
      <w:ind w:left="425" w:hanging="425"/>
      <w:outlineLvl w:val="7"/>
    </w:pPr>
    <w:rPr>
      <w:rFonts w:ascii="Arial" w:hAnsi="Arial"/>
      <w:sz w:val="36"/>
    </w:rPr>
  </w:style>
  <w:style w:type="paragraph" w:styleId="9">
    <w:name w:val="heading 9"/>
    <w:basedOn w:val="a3"/>
    <w:next w:val="a4"/>
    <w:qFormat/>
    <w:pPr>
      <w:keepNext/>
      <w:numPr>
        <w:ilvl w:val="8"/>
        <w:numId w:val="1"/>
      </w:numPr>
      <w:tabs>
        <w:tab w:val="num" w:pos="425"/>
      </w:tabs>
      <w:spacing w:line="720" w:lineRule="auto"/>
      <w:ind w:left="425" w:hanging="425"/>
      <w:outlineLvl w:val="8"/>
    </w:pPr>
    <w:rPr>
      <w:rFonts w:ascii="Arial" w:hAnsi="Arial"/>
      <w:sz w:val="3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autoSpaceDE w:val="0"/>
      <w:autoSpaceDN w:val="0"/>
      <w:snapToGrid w:val="0"/>
      <w:spacing w:before="120"/>
      <w:textAlignment w:val="baseline"/>
    </w:pPr>
    <w:rPr>
      <w:kern w:val="0"/>
      <w:sz w:val="20"/>
    </w:rPr>
  </w:style>
  <w:style w:type="paragraph" w:styleId="a8">
    <w:name w:val="header"/>
    <w:basedOn w:val="a3"/>
    <w:pPr>
      <w:pBdr>
        <w:bottom w:val="single" w:sz="12" w:space="1" w:color="auto"/>
      </w:pBdr>
      <w:tabs>
        <w:tab w:val="center" w:pos="4153"/>
        <w:tab w:val="right" w:pos="8306"/>
      </w:tabs>
      <w:snapToGrid w:val="0"/>
    </w:pPr>
    <w:rPr>
      <w:sz w:val="20"/>
    </w:rPr>
  </w:style>
  <w:style w:type="paragraph" w:styleId="a9">
    <w:name w:val="footer"/>
    <w:basedOn w:val="a3"/>
    <w:pPr>
      <w:pBdr>
        <w:top w:val="single" w:sz="12" w:space="1" w:color="auto"/>
      </w:pBdr>
      <w:tabs>
        <w:tab w:val="center" w:pos="4153"/>
        <w:tab w:val="right" w:pos="8306"/>
      </w:tabs>
      <w:snapToGrid w:val="0"/>
    </w:pPr>
    <w:rPr>
      <w:sz w:val="20"/>
    </w:rPr>
  </w:style>
  <w:style w:type="character" w:styleId="aa">
    <w:name w:val="page number"/>
    <w:basedOn w:val="a5"/>
  </w:style>
  <w:style w:type="paragraph" w:styleId="ab">
    <w:name w:val="caption"/>
    <w:basedOn w:val="a3"/>
    <w:next w:val="a3"/>
    <w:qFormat/>
    <w:pPr>
      <w:widowControl/>
      <w:jc w:val="right"/>
    </w:pPr>
    <w:rPr>
      <w:b/>
      <w:sz w:val="36"/>
    </w:rPr>
  </w:style>
  <w:style w:type="paragraph" w:styleId="ac">
    <w:name w:val="Document Map"/>
    <w:basedOn w:val="a3"/>
    <w:semiHidden/>
    <w:pPr>
      <w:shd w:val="clear" w:color="auto" w:fill="000080"/>
    </w:pPr>
    <w:rPr>
      <w:rFonts w:ascii="Arial" w:hAnsi="Arial"/>
    </w:rPr>
  </w:style>
  <w:style w:type="paragraph" w:customStyle="1" w:styleId="a1">
    <w:name w:val="項目１"/>
    <w:basedOn w:val="a3"/>
    <w:pPr>
      <w:numPr>
        <w:numId w:val="3"/>
      </w:numPr>
      <w:ind w:right="113"/>
    </w:pPr>
    <w:rPr>
      <w:rFonts w:eastAsia="標楷體"/>
      <w:sz w:val="20"/>
      <w:lang w:eastAsia="ja-JP"/>
    </w:rPr>
  </w:style>
  <w:style w:type="paragraph" w:customStyle="1" w:styleId="ad">
    <w:name w:val="文章"/>
    <w:basedOn w:val="a3"/>
    <w:pPr>
      <w:ind w:left="794" w:right="113"/>
    </w:pPr>
    <w:rPr>
      <w:rFonts w:ascii="Arial" w:eastAsia="MS Gothic" w:hAnsi="Arial"/>
      <w:sz w:val="20"/>
      <w:lang w:eastAsia="ja-JP"/>
    </w:rPr>
  </w:style>
  <w:style w:type="paragraph" w:customStyle="1" w:styleId="a2">
    <w:name w:val="項目２"/>
    <w:basedOn w:val="a3"/>
    <w:pPr>
      <w:numPr>
        <w:numId w:val="4"/>
      </w:numPr>
      <w:ind w:right="113"/>
    </w:pPr>
    <w:rPr>
      <w:rFonts w:ascii="Arial" w:eastAsia="MS Gothic" w:hAnsi="Arial"/>
      <w:lang w:eastAsia="ja-JP"/>
    </w:rPr>
  </w:style>
  <w:style w:type="paragraph" w:styleId="22">
    <w:name w:val="Body Text 2"/>
    <w:basedOn w:val="a3"/>
    <w:rPr>
      <w:i/>
    </w:rPr>
  </w:style>
  <w:style w:type="character" w:styleId="ae">
    <w:name w:val="Emphasis"/>
    <w:qFormat/>
    <w:rPr>
      <w:i/>
    </w:rPr>
  </w:style>
  <w:style w:type="paragraph" w:styleId="a0">
    <w:name w:val="List Bullet"/>
    <w:basedOn w:val="a3"/>
    <w:autoRedefine/>
    <w:pPr>
      <w:numPr>
        <w:numId w:val="2"/>
      </w:numPr>
    </w:pPr>
    <w:rPr>
      <w:b/>
      <w:sz w:val="20"/>
    </w:rPr>
  </w:style>
  <w:style w:type="paragraph" w:styleId="41">
    <w:name w:val="List Bullet 4"/>
    <w:basedOn w:val="a3"/>
    <w:autoRedefine/>
    <w:pPr>
      <w:spacing w:before="120"/>
    </w:pPr>
  </w:style>
  <w:style w:type="paragraph" w:styleId="11">
    <w:name w:val="toc 1"/>
    <w:basedOn w:val="a3"/>
    <w:next w:val="a3"/>
    <w:autoRedefine/>
    <w:uiPriority w:val="39"/>
    <w:pPr>
      <w:spacing w:before="120"/>
    </w:pPr>
    <w:rPr>
      <w:b/>
      <w:i/>
      <w:sz w:val="24"/>
    </w:rPr>
  </w:style>
  <w:style w:type="paragraph" w:styleId="23">
    <w:name w:val="toc 2"/>
    <w:basedOn w:val="a3"/>
    <w:next w:val="a3"/>
    <w:autoRedefine/>
    <w:uiPriority w:val="39"/>
    <w:pPr>
      <w:spacing w:before="120"/>
      <w:ind w:left="180"/>
    </w:pPr>
    <w:rPr>
      <w:b/>
      <w:sz w:val="22"/>
    </w:rPr>
  </w:style>
  <w:style w:type="paragraph" w:styleId="32">
    <w:name w:val="toc 3"/>
    <w:basedOn w:val="a3"/>
    <w:next w:val="a3"/>
    <w:autoRedefine/>
    <w:uiPriority w:val="39"/>
    <w:pPr>
      <w:ind w:left="360"/>
    </w:pPr>
    <w:rPr>
      <w:sz w:val="20"/>
    </w:rPr>
  </w:style>
  <w:style w:type="paragraph" w:styleId="42">
    <w:name w:val="toc 4"/>
    <w:basedOn w:val="a3"/>
    <w:next w:val="a3"/>
    <w:autoRedefine/>
    <w:semiHidden/>
    <w:pPr>
      <w:ind w:left="540"/>
    </w:pPr>
    <w:rPr>
      <w:sz w:val="20"/>
    </w:rPr>
  </w:style>
  <w:style w:type="paragraph" w:styleId="52">
    <w:name w:val="toc 5"/>
    <w:basedOn w:val="a3"/>
    <w:next w:val="a3"/>
    <w:autoRedefine/>
    <w:semiHidden/>
    <w:pPr>
      <w:ind w:left="720"/>
    </w:pPr>
    <w:rPr>
      <w:sz w:val="20"/>
    </w:rPr>
  </w:style>
  <w:style w:type="paragraph" w:styleId="60">
    <w:name w:val="toc 6"/>
    <w:basedOn w:val="a3"/>
    <w:next w:val="a3"/>
    <w:autoRedefine/>
    <w:semiHidden/>
    <w:pPr>
      <w:ind w:left="900"/>
    </w:pPr>
    <w:rPr>
      <w:sz w:val="20"/>
    </w:rPr>
  </w:style>
  <w:style w:type="paragraph" w:styleId="70">
    <w:name w:val="toc 7"/>
    <w:basedOn w:val="a3"/>
    <w:next w:val="a3"/>
    <w:autoRedefine/>
    <w:semiHidden/>
    <w:pPr>
      <w:ind w:left="1080"/>
    </w:pPr>
    <w:rPr>
      <w:sz w:val="20"/>
    </w:rPr>
  </w:style>
  <w:style w:type="paragraph" w:styleId="80">
    <w:name w:val="toc 8"/>
    <w:basedOn w:val="a3"/>
    <w:next w:val="a3"/>
    <w:autoRedefine/>
    <w:semiHidden/>
    <w:pPr>
      <w:ind w:left="1260"/>
    </w:pPr>
    <w:rPr>
      <w:sz w:val="20"/>
    </w:rPr>
  </w:style>
  <w:style w:type="paragraph" w:styleId="90">
    <w:name w:val="toc 9"/>
    <w:basedOn w:val="a3"/>
    <w:next w:val="a3"/>
    <w:autoRedefine/>
    <w:semiHidden/>
    <w:pPr>
      <w:ind w:left="1440"/>
    </w:pPr>
    <w:rPr>
      <w:sz w:val="20"/>
    </w:rPr>
  </w:style>
  <w:style w:type="paragraph" w:customStyle="1" w:styleId="af">
    <w:name w:val="見出し１"/>
    <w:basedOn w:val="a3"/>
    <w:pPr>
      <w:ind w:left="113" w:right="113"/>
    </w:pPr>
    <w:rPr>
      <w:rFonts w:ascii="Arial" w:eastAsia="MS Gothic" w:hAnsi="Arial"/>
      <w:sz w:val="20"/>
      <w:lang w:eastAsia="ja-JP"/>
    </w:rPr>
  </w:style>
  <w:style w:type="character" w:styleId="af0">
    <w:name w:val="Hyperlink"/>
    <w:uiPriority w:val="99"/>
    <w:rPr>
      <w:color w:val="0000FF"/>
      <w:u w:val="single"/>
    </w:rPr>
  </w:style>
  <w:style w:type="paragraph" w:styleId="af1">
    <w:name w:val="Body Text"/>
    <w:basedOn w:val="a3"/>
    <w:pPr>
      <w:jc w:val="both"/>
    </w:pPr>
    <w:rPr>
      <w:sz w:val="24"/>
    </w:rPr>
  </w:style>
  <w:style w:type="paragraph" w:styleId="20">
    <w:name w:val="List Bullet 2"/>
    <w:basedOn w:val="a3"/>
    <w:autoRedefine/>
    <w:pPr>
      <w:numPr>
        <w:numId w:val="5"/>
      </w:numPr>
    </w:pPr>
  </w:style>
  <w:style w:type="paragraph" w:styleId="30">
    <w:name w:val="List Bullet 3"/>
    <w:basedOn w:val="a3"/>
    <w:autoRedefine/>
    <w:pPr>
      <w:numPr>
        <w:numId w:val="6"/>
      </w:numPr>
    </w:pPr>
  </w:style>
  <w:style w:type="paragraph" w:styleId="50">
    <w:name w:val="List Bullet 5"/>
    <w:basedOn w:val="a3"/>
    <w:autoRedefine/>
    <w:pPr>
      <w:numPr>
        <w:numId w:val="7"/>
      </w:numPr>
    </w:pPr>
  </w:style>
  <w:style w:type="paragraph" w:styleId="a">
    <w:name w:val="List Number"/>
    <w:basedOn w:val="a3"/>
    <w:pPr>
      <w:numPr>
        <w:numId w:val="8"/>
      </w:numPr>
    </w:pPr>
  </w:style>
  <w:style w:type="paragraph" w:styleId="2">
    <w:name w:val="List Number 2"/>
    <w:basedOn w:val="a3"/>
    <w:pPr>
      <w:numPr>
        <w:numId w:val="9"/>
      </w:numPr>
    </w:pPr>
  </w:style>
  <w:style w:type="paragraph" w:styleId="3">
    <w:name w:val="List Number 3"/>
    <w:basedOn w:val="a3"/>
    <w:pPr>
      <w:numPr>
        <w:numId w:val="10"/>
      </w:numPr>
    </w:pPr>
  </w:style>
  <w:style w:type="paragraph" w:styleId="4">
    <w:name w:val="List Number 4"/>
    <w:basedOn w:val="a3"/>
    <w:pPr>
      <w:numPr>
        <w:numId w:val="11"/>
      </w:numPr>
    </w:pPr>
  </w:style>
  <w:style w:type="paragraph" w:styleId="5">
    <w:name w:val="List Number 5"/>
    <w:basedOn w:val="a3"/>
    <w:pPr>
      <w:numPr>
        <w:numId w:val="12"/>
      </w:numPr>
    </w:pPr>
  </w:style>
  <w:style w:type="paragraph" w:customStyle="1" w:styleId="12">
    <w:name w:val="項目１1"/>
    <w:basedOn w:val="a3"/>
    <w:pPr>
      <w:tabs>
        <w:tab w:val="num" w:pos="1324"/>
      </w:tabs>
      <w:ind w:left="1304" w:right="113" w:hanging="340"/>
    </w:pPr>
    <w:rPr>
      <w:rFonts w:eastAsia="標楷體"/>
      <w:sz w:val="20"/>
      <w:lang w:eastAsia="ja-JP"/>
    </w:rPr>
  </w:style>
  <w:style w:type="paragraph" w:styleId="af2">
    <w:name w:val="annotation text"/>
    <w:basedOn w:val="a3"/>
    <w:semiHidden/>
  </w:style>
  <w:style w:type="paragraph" w:styleId="af3">
    <w:name w:val="Date"/>
    <w:basedOn w:val="a3"/>
    <w:next w:val="a3"/>
    <w:pPr>
      <w:jc w:val="right"/>
    </w:pPr>
  </w:style>
  <w:style w:type="character" w:styleId="af4">
    <w:name w:val="FollowedHyperlink"/>
    <w:rPr>
      <w:color w:val="800080"/>
      <w:u w:val="single"/>
    </w:rPr>
  </w:style>
  <w:style w:type="paragraph" w:customStyle="1" w:styleId="109pt">
    <w:name w:val="內文 10 點  左右對齊 套用前:  9 pt"/>
    <w:basedOn w:val="a3"/>
    <w:link w:val="109pt0"/>
    <w:rsid w:val="00603989"/>
    <w:pPr>
      <w:spacing w:before="180"/>
      <w:jc w:val="both"/>
    </w:pPr>
    <w:rPr>
      <w:rFonts w:cs="新細明體"/>
      <w:bCs/>
      <w:sz w:val="20"/>
    </w:rPr>
  </w:style>
  <w:style w:type="character" w:customStyle="1" w:styleId="109pt0">
    <w:name w:val="內文 10 點  左右對齊 套用前:  9 pt 字元"/>
    <w:link w:val="109pt"/>
    <w:rsid w:val="00603989"/>
    <w:rPr>
      <w:rFonts w:eastAsia="新細明體" w:cs="新細明體"/>
      <w:bCs/>
      <w:kern w:val="2"/>
      <w:lang w:val="en-US" w:eastAsia="zh-TW" w:bidi="ar-SA"/>
    </w:rPr>
  </w:style>
  <w:style w:type="table" w:styleId="af5">
    <w:name w:val="Table Grid"/>
    <w:basedOn w:val="a6"/>
    <w:uiPriority w:val="59"/>
    <w:rsid w:val="00031D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Plain Text"/>
    <w:basedOn w:val="a3"/>
    <w:rsid w:val="00C61DD1"/>
    <w:rPr>
      <w:rFonts w:ascii="細明體" w:eastAsia="細明體" w:hAnsi="Courier New"/>
      <w:sz w:val="24"/>
    </w:rPr>
  </w:style>
  <w:style w:type="paragraph" w:customStyle="1" w:styleId="Default">
    <w:name w:val="Default"/>
    <w:rsid w:val="00C61DD1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TableName">
    <w:name w:val="Table Name"/>
    <w:basedOn w:val="Default"/>
    <w:next w:val="Default"/>
    <w:rsid w:val="00C61DD1"/>
    <w:pPr>
      <w:spacing w:before="100" w:after="100"/>
    </w:pPr>
    <w:rPr>
      <w:sz w:val="24"/>
    </w:rPr>
  </w:style>
  <w:style w:type="paragraph" w:customStyle="1" w:styleId="Tabletitle">
    <w:name w:val="Table (title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">
    <w:name w:val="Table (word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1">
    <w:name w:val="Table (word)1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0">
    <w:name w:val="Table(word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list3">
    <w:name w:val="list3"/>
    <w:basedOn w:val="a3"/>
    <w:autoRedefine/>
    <w:rsid w:val="009B54EF"/>
    <w:pPr>
      <w:topLinePunct/>
    </w:pPr>
    <w:rPr>
      <w:b/>
      <w:bCs/>
      <w:sz w:val="24"/>
    </w:rPr>
  </w:style>
  <w:style w:type="paragraph" w:styleId="af7">
    <w:name w:val="Subtitle"/>
    <w:basedOn w:val="a3"/>
    <w:qFormat/>
    <w:rsid w:val="00B407B7"/>
    <w:pPr>
      <w:autoSpaceDE w:val="0"/>
      <w:autoSpaceDN w:val="0"/>
      <w:adjustRightInd w:val="0"/>
    </w:pPr>
    <w:rPr>
      <w:rFonts w:ascii="Arial" w:hAnsi="Arial"/>
      <w:b/>
      <w:sz w:val="24"/>
      <w:szCs w:val="24"/>
    </w:rPr>
  </w:style>
  <w:style w:type="paragraph" w:customStyle="1" w:styleId="Normalbutkeepwithnext">
    <w:name w:val="Normal but keep with next"/>
    <w:basedOn w:val="a3"/>
    <w:rsid w:val="009211AE"/>
    <w:pPr>
      <w:keepNext/>
      <w:widowControl/>
      <w:jc w:val="both"/>
    </w:pPr>
    <w:rPr>
      <w:rFonts w:ascii="Arial" w:hAnsi="Arial"/>
      <w:kern w:val="0"/>
      <w:sz w:val="20"/>
      <w:lang w:val="en-GB" w:eastAsia="en-US"/>
    </w:rPr>
  </w:style>
  <w:style w:type="paragraph" w:customStyle="1" w:styleId="DefaultText">
    <w:name w:val="Default Text"/>
    <w:basedOn w:val="a3"/>
    <w:rsid w:val="009211AE"/>
    <w:pPr>
      <w:widowControl/>
    </w:pPr>
    <w:rPr>
      <w:rFonts w:eastAsia="Times New Roman"/>
      <w:snapToGrid w:val="0"/>
      <w:kern w:val="0"/>
      <w:sz w:val="24"/>
      <w:lang w:eastAsia="en-US"/>
    </w:rPr>
  </w:style>
  <w:style w:type="paragraph" w:styleId="33">
    <w:name w:val="Body Text 3"/>
    <w:basedOn w:val="a3"/>
    <w:rsid w:val="009211AE"/>
    <w:pPr>
      <w:widowControl/>
    </w:pPr>
    <w:rPr>
      <w:rFonts w:ascii="Arial" w:hAnsi="Arial"/>
      <w:color w:val="0000FF"/>
      <w:kern w:val="0"/>
      <w:sz w:val="20"/>
      <w:lang w:val="en-GB" w:eastAsia="en-US"/>
    </w:rPr>
  </w:style>
  <w:style w:type="paragraph" w:customStyle="1" w:styleId="1063cm432">
    <w:name w:val="樣式 標題 1 + 左:  0.63 cm 凸出:  4.32 字元"/>
    <w:basedOn w:val="1"/>
    <w:rsid w:val="00F44907"/>
    <w:pPr>
      <w:numPr>
        <w:numId w:val="13"/>
      </w:numPr>
    </w:pPr>
    <w:rPr>
      <w:rFonts w:cs="新細明體"/>
      <w:bCs/>
    </w:rPr>
  </w:style>
  <w:style w:type="paragraph" w:styleId="af8">
    <w:name w:val="Balloon Text"/>
    <w:basedOn w:val="a3"/>
    <w:link w:val="af9"/>
    <w:rsid w:val="00E209EE"/>
    <w:rPr>
      <w:rFonts w:ascii="Cambria" w:hAnsi="Cambria"/>
      <w:szCs w:val="18"/>
    </w:rPr>
  </w:style>
  <w:style w:type="character" w:customStyle="1" w:styleId="af9">
    <w:name w:val="註解方塊文字 字元"/>
    <w:link w:val="af8"/>
    <w:rsid w:val="00E209EE"/>
    <w:rPr>
      <w:rFonts w:ascii="Cambria" w:eastAsia="新細明體" w:hAnsi="Cambria" w:cs="Times New Roman"/>
      <w:kern w:val="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E209EE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標題 1 字元"/>
    <w:link w:val="1"/>
    <w:rsid w:val="00232F12"/>
    <w:rPr>
      <w:rFonts w:ascii="Arial" w:eastAsiaTheme="minorEastAsia" w:hAnsi="Arial"/>
      <w:b/>
      <w:sz w:val="32"/>
    </w:rPr>
  </w:style>
  <w:style w:type="paragraph" w:styleId="afa">
    <w:name w:val="List Paragraph"/>
    <w:basedOn w:val="a3"/>
    <w:uiPriority w:val="34"/>
    <w:qFormat/>
    <w:rsid w:val="000F2D65"/>
    <w:pPr>
      <w:ind w:leftChars="200" w:left="480"/>
    </w:pPr>
    <w:rPr>
      <w:sz w:val="24"/>
      <w:szCs w:val="24"/>
    </w:rPr>
  </w:style>
  <w:style w:type="table" w:customStyle="1" w:styleId="24">
    <w:name w:val="表格格線2"/>
    <w:basedOn w:val="a6"/>
    <w:next w:val="af5"/>
    <w:uiPriority w:val="59"/>
    <w:rsid w:val="009741B8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No Spacing"/>
    <w:uiPriority w:val="1"/>
    <w:qFormat/>
    <w:rsid w:val="009741B8"/>
    <w:pPr>
      <w:widowControl w:val="0"/>
    </w:pPr>
    <w:rPr>
      <w:kern w:val="2"/>
      <w:sz w:val="24"/>
      <w:szCs w:val="24"/>
    </w:rPr>
  </w:style>
  <w:style w:type="paragraph" w:styleId="HTML">
    <w:name w:val="HTML Preformatted"/>
    <w:basedOn w:val="a3"/>
    <w:link w:val="HTML0"/>
    <w:uiPriority w:val="99"/>
    <w:unhideWhenUsed/>
    <w:rsid w:val="00F902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 w:val="24"/>
      <w:szCs w:val="24"/>
    </w:rPr>
  </w:style>
  <w:style w:type="character" w:customStyle="1" w:styleId="HTML0">
    <w:name w:val="HTML 預設格式 字元"/>
    <w:basedOn w:val="a5"/>
    <w:link w:val="HTML"/>
    <w:uiPriority w:val="99"/>
    <w:rsid w:val="00F902A4"/>
    <w:rPr>
      <w:rFonts w:ascii="細明體" w:eastAsia="細明體" w:hAnsi="細明體" w:cs="細明體"/>
      <w:sz w:val="24"/>
      <w:szCs w:val="24"/>
    </w:rPr>
  </w:style>
  <w:style w:type="character" w:customStyle="1" w:styleId="pl-k">
    <w:name w:val="pl-k"/>
    <w:basedOn w:val="a5"/>
    <w:rsid w:val="00F902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7C7691"/>
    <w:pPr>
      <w:widowControl w:val="0"/>
    </w:pPr>
    <w:rPr>
      <w:kern w:val="2"/>
      <w:sz w:val="18"/>
    </w:rPr>
  </w:style>
  <w:style w:type="paragraph" w:styleId="1">
    <w:name w:val="heading 1"/>
    <w:basedOn w:val="a3"/>
    <w:next w:val="a3"/>
    <w:link w:val="10"/>
    <w:qFormat/>
    <w:rsid w:val="00232F12"/>
    <w:pPr>
      <w:pageBreakBefore/>
      <w:numPr>
        <w:numId w:val="14"/>
      </w:numPr>
      <w:autoSpaceDE w:val="0"/>
      <w:autoSpaceDN w:val="0"/>
      <w:adjustRightInd w:val="0"/>
      <w:textAlignment w:val="baseline"/>
      <w:outlineLvl w:val="0"/>
    </w:pPr>
    <w:rPr>
      <w:rFonts w:ascii="Arial" w:eastAsiaTheme="minorEastAsia" w:hAnsi="Arial"/>
      <w:b/>
      <w:kern w:val="0"/>
      <w:sz w:val="32"/>
    </w:rPr>
  </w:style>
  <w:style w:type="paragraph" w:styleId="21">
    <w:name w:val="heading 2"/>
    <w:basedOn w:val="a3"/>
    <w:next w:val="a4"/>
    <w:autoRedefine/>
    <w:qFormat/>
    <w:rsid w:val="00232F12"/>
    <w:pPr>
      <w:keepNext/>
      <w:widowControl/>
      <w:numPr>
        <w:ilvl w:val="1"/>
        <w:numId w:val="14"/>
      </w:numPr>
      <w:autoSpaceDE w:val="0"/>
      <w:autoSpaceDN w:val="0"/>
      <w:adjustRightInd w:val="0"/>
      <w:spacing w:before="240"/>
      <w:textAlignment w:val="baseline"/>
      <w:outlineLvl w:val="1"/>
    </w:pPr>
    <w:rPr>
      <w:rFonts w:asciiTheme="minorHAnsi" w:eastAsiaTheme="minorEastAsia" w:hAnsiTheme="minorHAnsi" w:cs="Arial"/>
      <w:b/>
      <w:bCs/>
      <w:kern w:val="0"/>
      <w:sz w:val="28"/>
      <w:szCs w:val="28"/>
    </w:rPr>
  </w:style>
  <w:style w:type="paragraph" w:styleId="31">
    <w:name w:val="heading 3"/>
    <w:basedOn w:val="a3"/>
    <w:next w:val="a4"/>
    <w:autoRedefine/>
    <w:qFormat/>
    <w:rsid w:val="00232F12"/>
    <w:pPr>
      <w:numPr>
        <w:ilvl w:val="2"/>
        <w:numId w:val="14"/>
      </w:numPr>
      <w:autoSpaceDE w:val="0"/>
      <w:autoSpaceDN w:val="0"/>
      <w:adjustRightInd w:val="0"/>
      <w:snapToGrid w:val="0"/>
      <w:spacing w:before="240" w:after="120"/>
      <w:textAlignment w:val="baseline"/>
      <w:outlineLvl w:val="2"/>
    </w:pPr>
    <w:rPr>
      <w:rFonts w:asciiTheme="minorHAnsi" w:eastAsiaTheme="minorEastAsia" w:hAnsiTheme="minorHAnsi"/>
      <w:b/>
      <w:i/>
      <w:kern w:val="0"/>
      <w:sz w:val="24"/>
      <w:szCs w:val="24"/>
    </w:rPr>
  </w:style>
  <w:style w:type="paragraph" w:styleId="40">
    <w:name w:val="heading 4"/>
    <w:basedOn w:val="a3"/>
    <w:next w:val="a4"/>
    <w:autoRedefine/>
    <w:qFormat/>
    <w:rsid w:val="003B614E"/>
    <w:pPr>
      <w:numPr>
        <w:ilvl w:val="3"/>
        <w:numId w:val="14"/>
      </w:numPr>
      <w:autoSpaceDE w:val="0"/>
      <w:autoSpaceDN w:val="0"/>
      <w:adjustRightInd w:val="0"/>
      <w:snapToGrid w:val="0"/>
      <w:spacing w:before="240"/>
      <w:textAlignment w:val="baseline"/>
      <w:outlineLvl w:val="3"/>
    </w:pPr>
    <w:rPr>
      <w:b/>
      <w:i/>
      <w:kern w:val="0"/>
      <w:sz w:val="20"/>
    </w:rPr>
  </w:style>
  <w:style w:type="paragraph" w:styleId="51">
    <w:name w:val="heading 5"/>
    <w:basedOn w:val="a3"/>
    <w:next w:val="a4"/>
    <w:qFormat/>
    <w:pPr>
      <w:autoSpaceDE w:val="0"/>
      <w:autoSpaceDN w:val="0"/>
      <w:adjustRightInd w:val="0"/>
      <w:snapToGrid w:val="0"/>
      <w:spacing w:before="240"/>
      <w:ind w:left="1588"/>
      <w:textAlignment w:val="baseline"/>
      <w:outlineLvl w:val="4"/>
    </w:pPr>
    <w:rPr>
      <w:rFonts w:ascii="Arial" w:hAnsi="Arial"/>
      <w:i/>
      <w:kern w:val="0"/>
      <w:sz w:val="22"/>
    </w:rPr>
  </w:style>
  <w:style w:type="paragraph" w:styleId="6">
    <w:name w:val="heading 6"/>
    <w:basedOn w:val="a3"/>
    <w:next w:val="a4"/>
    <w:qFormat/>
    <w:pPr>
      <w:keepNext/>
      <w:numPr>
        <w:ilvl w:val="5"/>
        <w:numId w:val="1"/>
      </w:numPr>
      <w:tabs>
        <w:tab w:val="num" w:pos="425"/>
      </w:tabs>
      <w:spacing w:line="720" w:lineRule="auto"/>
      <w:ind w:left="425" w:hanging="425"/>
      <w:outlineLvl w:val="5"/>
    </w:pPr>
    <w:rPr>
      <w:rFonts w:ascii="Arial" w:hAnsi="Arial"/>
      <w:sz w:val="36"/>
    </w:rPr>
  </w:style>
  <w:style w:type="paragraph" w:styleId="7">
    <w:name w:val="heading 7"/>
    <w:basedOn w:val="a3"/>
    <w:next w:val="a4"/>
    <w:qFormat/>
    <w:pPr>
      <w:keepNext/>
      <w:numPr>
        <w:ilvl w:val="6"/>
        <w:numId w:val="1"/>
      </w:numPr>
      <w:tabs>
        <w:tab w:val="num" w:pos="425"/>
      </w:tabs>
      <w:spacing w:line="720" w:lineRule="auto"/>
      <w:ind w:left="425" w:hanging="425"/>
      <w:outlineLvl w:val="6"/>
    </w:pPr>
    <w:rPr>
      <w:rFonts w:ascii="Arial" w:hAnsi="Arial"/>
      <w:b/>
      <w:sz w:val="36"/>
    </w:rPr>
  </w:style>
  <w:style w:type="paragraph" w:styleId="8">
    <w:name w:val="heading 8"/>
    <w:basedOn w:val="a3"/>
    <w:next w:val="a4"/>
    <w:qFormat/>
    <w:pPr>
      <w:keepNext/>
      <w:numPr>
        <w:ilvl w:val="7"/>
        <w:numId w:val="1"/>
      </w:numPr>
      <w:tabs>
        <w:tab w:val="num" w:pos="425"/>
      </w:tabs>
      <w:spacing w:line="720" w:lineRule="auto"/>
      <w:ind w:left="425" w:hanging="425"/>
      <w:outlineLvl w:val="7"/>
    </w:pPr>
    <w:rPr>
      <w:rFonts w:ascii="Arial" w:hAnsi="Arial"/>
      <w:sz w:val="36"/>
    </w:rPr>
  </w:style>
  <w:style w:type="paragraph" w:styleId="9">
    <w:name w:val="heading 9"/>
    <w:basedOn w:val="a3"/>
    <w:next w:val="a4"/>
    <w:qFormat/>
    <w:pPr>
      <w:keepNext/>
      <w:numPr>
        <w:ilvl w:val="8"/>
        <w:numId w:val="1"/>
      </w:numPr>
      <w:tabs>
        <w:tab w:val="num" w:pos="425"/>
      </w:tabs>
      <w:spacing w:line="720" w:lineRule="auto"/>
      <w:ind w:left="425" w:hanging="425"/>
      <w:outlineLvl w:val="8"/>
    </w:pPr>
    <w:rPr>
      <w:rFonts w:ascii="Arial" w:hAnsi="Arial"/>
      <w:sz w:val="3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autoSpaceDE w:val="0"/>
      <w:autoSpaceDN w:val="0"/>
      <w:snapToGrid w:val="0"/>
      <w:spacing w:before="120"/>
      <w:textAlignment w:val="baseline"/>
    </w:pPr>
    <w:rPr>
      <w:kern w:val="0"/>
      <w:sz w:val="20"/>
    </w:rPr>
  </w:style>
  <w:style w:type="paragraph" w:styleId="a8">
    <w:name w:val="header"/>
    <w:basedOn w:val="a3"/>
    <w:pPr>
      <w:pBdr>
        <w:bottom w:val="single" w:sz="12" w:space="1" w:color="auto"/>
      </w:pBdr>
      <w:tabs>
        <w:tab w:val="center" w:pos="4153"/>
        <w:tab w:val="right" w:pos="8306"/>
      </w:tabs>
      <w:snapToGrid w:val="0"/>
    </w:pPr>
    <w:rPr>
      <w:sz w:val="20"/>
    </w:rPr>
  </w:style>
  <w:style w:type="paragraph" w:styleId="a9">
    <w:name w:val="footer"/>
    <w:basedOn w:val="a3"/>
    <w:pPr>
      <w:pBdr>
        <w:top w:val="single" w:sz="12" w:space="1" w:color="auto"/>
      </w:pBdr>
      <w:tabs>
        <w:tab w:val="center" w:pos="4153"/>
        <w:tab w:val="right" w:pos="8306"/>
      </w:tabs>
      <w:snapToGrid w:val="0"/>
    </w:pPr>
    <w:rPr>
      <w:sz w:val="20"/>
    </w:rPr>
  </w:style>
  <w:style w:type="character" w:styleId="aa">
    <w:name w:val="page number"/>
    <w:basedOn w:val="a5"/>
  </w:style>
  <w:style w:type="paragraph" w:styleId="ab">
    <w:name w:val="caption"/>
    <w:basedOn w:val="a3"/>
    <w:next w:val="a3"/>
    <w:qFormat/>
    <w:pPr>
      <w:widowControl/>
      <w:jc w:val="right"/>
    </w:pPr>
    <w:rPr>
      <w:b/>
      <w:sz w:val="36"/>
    </w:rPr>
  </w:style>
  <w:style w:type="paragraph" w:styleId="ac">
    <w:name w:val="Document Map"/>
    <w:basedOn w:val="a3"/>
    <w:semiHidden/>
    <w:pPr>
      <w:shd w:val="clear" w:color="auto" w:fill="000080"/>
    </w:pPr>
    <w:rPr>
      <w:rFonts w:ascii="Arial" w:hAnsi="Arial"/>
    </w:rPr>
  </w:style>
  <w:style w:type="paragraph" w:customStyle="1" w:styleId="a1">
    <w:name w:val="項目１"/>
    <w:basedOn w:val="a3"/>
    <w:pPr>
      <w:numPr>
        <w:numId w:val="3"/>
      </w:numPr>
      <w:ind w:right="113"/>
    </w:pPr>
    <w:rPr>
      <w:rFonts w:eastAsia="標楷體"/>
      <w:sz w:val="20"/>
      <w:lang w:eastAsia="ja-JP"/>
    </w:rPr>
  </w:style>
  <w:style w:type="paragraph" w:customStyle="1" w:styleId="ad">
    <w:name w:val="文章"/>
    <w:basedOn w:val="a3"/>
    <w:pPr>
      <w:ind w:left="794" w:right="113"/>
    </w:pPr>
    <w:rPr>
      <w:rFonts w:ascii="Arial" w:eastAsia="MS Gothic" w:hAnsi="Arial"/>
      <w:sz w:val="20"/>
      <w:lang w:eastAsia="ja-JP"/>
    </w:rPr>
  </w:style>
  <w:style w:type="paragraph" w:customStyle="1" w:styleId="a2">
    <w:name w:val="項目２"/>
    <w:basedOn w:val="a3"/>
    <w:pPr>
      <w:numPr>
        <w:numId w:val="4"/>
      </w:numPr>
      <w:ind w:right="113"/>
    </w:pPr>
    <w:rPr>
      <w:rFonts w:ascii="Arial" w:eastAsia="MS Gothic" w:hAnsi="Arial"/>
      <w:lang w:eastAsia="ja-JP"/>
    </w:rPr>
  </w:style>
  <w:style w:type="paragraph" w:styleId="22">
    <w:name w:val="Body Text 2"/>
    <w:basedOn w:val="a3"/>
    <w:rPr>
      <w:i/>
    </w:rPr>
  </w:style>
  <w:style w:type="character" w:styleId="ae">
    <w:name w:val="Emphasis"/>
    <w:qFormat/>
    <w:rPr>
      <w:i/>
    </w:rPr>
  </w:style>
  <w:style w:type="paragraph" w:styleId="a0">
    <w:name w:val="List Bullet"/>
    <w:basedOn w:val="a3"/>
    <w:autoRedefine/>
    <w:pPr>
      <w:numPr>
        <w:numId w:val="2"/>
      </w:numPr>
    </w:pPr>
    <w:rPr>
      <w:b/>
      <w:sz w:val="20"/>
    </w:rPr>
  </w:style>
  <w:style w:type="paragraph" w:styleId="41">
    <w:name w:val="List Bullet 4"/>
    <w:basedOn w:val="a3"/>
    <w:autoRedefine/>
    <w:pPr>
      <w:spacing w:before="120"/>
    </w:pPr>
  </w:style>
  <w:style w:type="paragraph" w:styleId="11">
    <w:name w:val="toc 1"/>
    <w:basedOn w:val="a3"/>
    <w:next w:val="a3"/>
    <w:autoRedefine/>
    <w:uiPriority w:val="39"/>
    <w:pPr>
      <w:spacing w:before="120"/>
    </w:pPr>
    <w:rPr>
      <w:b/>
      <w:i/>
      <w:sz w:val="24"/>
    </w:rPr>
  </w:style>
  <w:style w:type="paragraph" w:styleId="23">
    <w:name w:val="toc 2"/>
    <w:basedOn w:val="a3"/>
    <w:next w:val="a3"/>
    <w:autoRedefine/>
    <w:uiPriority w:val="39"/>
    <w:pPr>
      <w:spacing w:before="120"/>
      <w:ind w:left="180"/>
    </w:pPr>
    <w:rPr>
      <w:b/>
      <w:sz w:val="22"/>
    </w:rPr>
  </w:style>
  <w:style w:type="paragraph" w:styleId="32">
    <w:name w:val="toc 3"/>
    <w:basedOn w:val="a3"/>
    <w:next w:val="a3"/>
    <w:autoRedefine/>
    <w:uiPriority w:val="39"/>
    <w:pPr>
      <w:ind w:left="360"/>
    </w:pPr>
    <w:rPr>
      <w:sz w:val="20"/>
    </w:rPr>
  </w:style>
  <w:style w:type="paragraph" w:styleId="42">
    <w:name w:val="toc 4"/>
    <w:basedOn w:val="a3"/>
    <w:next w:val="a3"/>
    <w:autoRedefine/>
    <w:semiHidden/>
    <w:pPr>
      <w:ind w:left="540"/>
    </w:pPr>
    <w:rPr>
      <w:sz w:val="20"/>
    </w:rPr>
  </w:style>
  <w:style w:type="paragraph" w:styleId="52">
    <w:name w:val="toc 5"/>
    <w:basedOn w:val="a3"/>
    <w:next w:val="a3"/>
    <w:autoRedefine/>
    <w:semiHidden/>
    <w:pPr>
      <w:ind w:left="720"/>
    </w:pPr>
    <w:rPr>
      <w:sz w:val="20"/>
    </w:rPr>
  </w:style>
  <w:style w:type="paragraph" w:styleId="60">
    <w:name w:val="toc 6"/>
    <w:basedOn w:val="a3"/>
    <w:next w:val="a3"/>
    <w:autoRedefine/>
    <w:semiHidden/>
    <w:pPr>
      <w:ind w:left="900"/>
    </w:pPr>
    <w:rPr>
      <w:sz w:val="20"/>
    </w:rPr>
  </w:style>
  <w:style w:type="paragraph" w:styleId="70">
    <w:name w:val="toc 7"/>
    <w:basedOn w:val="a3"/>
    <w:next w:val="a3"/>
    <w:autoRedefine/>
    <w:semiHidden/>
    <w:pPr>
      <w:ind w:left="1080"/>
    </w:pPr>
    <w:rPr>
      <w:sz w:val="20"/>
    </w:rPr>
  </w:style>
  <w:style w:type="paragraph" w:styleId="80">
    <w:name w:val="toc 8"/>
    <w:basedOn w:val="a3"/>
    <w:next w:val="a3"/>
    <w:autoRedefine/>
    <w:semiHidden/>
    <w:pPr>
      <w:ind w:left="1260"/>
    </w:pPr>
    <w:rPr>
      <w:sz w:val="20"/>
    </w:rPr>
  </w:style>
  <w:style w:type="paragraph" w:styleId="90">
    <w:name w:val="toc 9"/>
    <w:basedOn w:val="a3"/>
    <w:next w:val="a3"/>
    <w:autoRedefine/>
    <w:semiHidden/>
    <w:pPr>
      <w:ind w:left="1440"/>
    </w:pPr>
    <w:rPr>
      <w:sz w:val="20"/>
    </w:rPr>
  </w:style>
  <w:style w:type="paragraph" w:customStyle="1" w:styleId="af">
    <w:name w:val="見出し１"/>
    <w:basedOn w:val="a3"/>
    <w:pPr>
      <w:ind w:left="113" w:right="113"/>
    </w:pPr>
    <w:rPr>
      <w:rFonts w:ascii="Arial" w:eastAsia="MS Gothic" w:hAnsi="Arial"/>
      <w:sz w:val="20"/>
      <w:lang w:eastAsia="ja-JP"/>
    </w:rPr>
  </w:style>
  <w:style w:type="character" w:styleId="af0">
    <w:name w:val="Hyperlink"/>
    <w:uiPriority w:val="99"/>
    <w:rPr>
      <w:color w:val="0000FF"/>
      <w:u w:val="single"/>
    </w:rPr>
  </w:style>
  <w:style w:type="paragraph" w:styleId="af1">
    <w:name w:val="Body Text"/>
    <w:basedOn w:val="a3"/>
    <w:pPr>
      <w:jc w:val="both"/>
    </w:pPr>
    <w:rPr>
      <w:sz w:val="24"/>
    </w:rPr>
  </w:style>
  <w:style w:type="paragraph" w:styleId="20">
    <w:name w:val="List Bullet 2"/>
    <w:basedOn w:val="a3"/>
    <w:autoRedefine/>
    <w:pPr>
      <w:numPr>
        <w:numId w:val="5"/>
      </w:numPr>
    </w:pPr>
  </w:style>
  <w:style w:type="paragraph" w:styleId="30">
    <w:name w:val="List Bullet 3"/>
    <w:basedOn w:val="a3"/>
    <w:autoRedefine/>
    <w:pPr>
      <w:numPr>
        <w:numId w:val="6"/>
      </w:numPr>
    </w:pPr>
  </w:style>
  <w:style w:type="paragraph" w:styleId="50">
    <w:name w:val="List Bullet 5"/>
    <w:basedOn w:val="a3"/>
    <w:autoRedefine/>
    <w:pPr>
      <w:numPr>
        <w:numId w:val="7"/>
      </w:numPr>
    </w:pPr>
  </w:style>
  <w:style w:type="paragraph" w:styleId="a">
    <w:name w:val="List Number"/>
    <w:basedOn w:val="a3"/>
    <w:pPr>
      <w:numPr>
        <w:numId w:val="8"/>
      </w:numPr>
    </w:pPr>
  </w:style>
  <w:style w:type="paragraph" w:styleId="2">
    <w:name w:val="List Number 2"/>
    <w:basedOn w:val="a3"/>
    <w:pPr>
      <w:numPr>
        <w:numId w:val="9"/>
      </w:numPr>
    </w:pPr>
  </w:style>
  <w:style w:type="paragraph" w:styleId="3">
    <w:name w:val="List Number 3"/>
    <w:basedOn w:val="a3"/>
    <w:pPr>
      <w:numPr>
        <w:numId w:val="10"/>
      </w:numPr>
    </w:pPr>
  </w:style>
  <w:style w:type="paragraph" w:styleId="4">
    <w:name w:val="List Number 4"/>
    <w:basedOn w:val="a3"/>
    <w:pPr>
      <w:numPr>
        <w:numId w:val="11"/>
      </w:numPr>
    </w:pPr>
  </w:style>
  <w:style w:type="paragraph" w:styleId="5">
    <w:name w:val="List Number 5"/>
    <w:basedOn w:val="a3"/>
    <w:pPr>
      <w:numPr>
        <w:numId w:val="12"/>
      </w:numPr>
    </w:pPr>
  </w:style>
  <w:style w:type="paragraph" w:customStyle="1" w:styleId="12">
    <w:name w:val="項目１1"/>
    <w:basedOn w:val="a3"/>
    <w:pPr>
      <w:tabs>
        <w:tab w:val="num" w:pos="1324"/>
      </w:tabs>
      <w:ind w:left="1304" w:right="113" w:hanging="340"/>
    </w:pPr>
    <w:rPr>
      <w:rFonts w:eastAsia="標楷體"/>
      <w:sz w:val="20"/>
      <w:lang w:eastAsia="ja-JP"/>
    </w:rPr>
  </w:style>
  <w:style w:type="paragraph" w:styleId="af2">
    <w:name w:val="annotation text"/>
    <w:basedOn w:val="a3"/>
    <w:semiHidden/>
  </w:style>
  <w:style w:type="paragraph" w:styleId="af3">
    <w:name w:val="Date"/>
    <w:basedOn w:val="a3"/>
    <w:next w:val="a3"/>
    <w:pPr>
      <w:jc w:val="right"/>
    </w:pPr>
  </w:style>
  <w:style w:type="character" w:styleId="af4">
    <w:name w:val="FollowedHyperlink"/>
    <w:rPr>
      <w:color w:val="800080"/>
      <w:u w:val="single"/>
    </w:rPr>
  </w:style>
  <w:style w:type="paragraph" w:customStyle="1" w:styleId="109pt">
    <w:name w:val="內文 10 點  左右對齊 套用前:  9 pt"/>
    <w:basedOn w:val="a3"/>
    <w:link w:val="109pt0"/>
    <w:rsid w:val="00603989"/>
    <w:pPr>
      <w:spacing w:before="180"/>
      <w:jc w:val="both"/>
    </w:pPr>
    <w:rPr>
      <w:rFonts w:cs="新細明體"/>
      <w:bCs/>
      <w:sz w:val="20"/>
    </w:rPr>
  </w:style>
  <w:style w:type="character" w:customStyle="1" w:styleId="109pt0">
    <w:name w:val="內文 10 點  左右對齊 套用前:  9 pt 字元"/>
    <w:link w:val="109pt"/>
    <w:rsid w:val="00603989"/>
    <w:rPr>
      <w:rFonts w:eastAsia="新細明體" w:cs="新細明體"/>
      <w:bCs/>
      <w:kern w:val="2"/>
      <w:lang w:val="en-US" w:eastAsia="zh-TW" w:bidi="ar-SA"/>
    </w:rPr>
  </w:style>
  <w:style w:type="table" w:styleId="af5">
    <w:name w:val="Table Grid"/>
    <w:basedOn w:val="a6"/>
    <w:uiPriority w:val="59"/>
    <w:rsid w:val="00031D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Plain Text"/>
    <w:basedOn w:val="a3"/>
    <w:rsid w:val="00C61DD1"/>
    <w:rPr>
      <w:rFonts w:ascii="細明體" w:eastAsia="細明體" w:hAnsi="Courier New"/>
      <w:sz w:val="24"/>
    </w:rPr>
  </w:style>
  <w:style w:type="paragraph" w:customStyle="1" w:styleId="Default">
    <w:name w:val="Default"/>
    <w:rsid w:val="00C61DD1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TableName">
    <w:name w:val="Table Name"/>
    <w:basedOn w:val="Default"/>
    <w:next w:val="Default"/>
    <w:rsid w:val="00C61DD1"/>
    <w:pPr>
      <w:spacing w:before="100" w:after="100"/>
    </w:pPr>
    <w:rPr>
      <w:sz w:val="24"/>
    </w:rPr>
  </w:style>
  <w:style w:type="paragraph" w:customStyle="1" w:styleId="Tabletitle">
    <w:name w:val="Table (title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">
    <w:name w:val="Table (word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1">
    <w:name w:val="Table (word)1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Tableword0">
    <w:name w:val="Table(word)"/>
    <w:basedOn w:val="Default"/>
    <w:next w:val="Default"/>
    <w:rsid w:val="00C61DD1"/>
    <w:pPr>
      <w:spacing w:before="40" w:after="40"/>
    </w:pPr>
    <w:rPr>
      <w:sz w:val="24"/>
    </w:rPr>
  </w:style>
  <w:style w:type="paragraph" w:customStyle="1" w:styleId="list3">
    <w:name w:val="list3"/>
    <w:basedOn w:val="a3"/>
    <w:autoRedefine/>
    <w:rsid w:val="009B54EF"/>
    <w:pPr>
      <w:topLinePunct/>
    </w:pPr>
    <w:rPr>
      <w:b/>
      <w:bCs/>
      <w:sz w:val="24"/>
    </w:rPr>
  </w:style>
  <w:style w:type="paragraph" w:styleId="af7">
    <w:name w:val="Subtitle"/>
    <w:basedOn w:val="a3"/>
    <w:qFormat/>
    <w:rsid w:val="00B407B7"/>
    <w:pPr>
      <w:autoSpaceDE w:val="0"/>
      <w:autoSpaceDN w:val="0"/>
      <w:adjustRightInd w:val="0"/>
    </w:pPr>
    <w:rPr>
      <w:rFonts w:ascii="Arial" w:hAnsi="Arial"/>
      <w:b/>
      <w:sz w:val="24"/>
      <w:szCs w:val="24"/>
    </w:rPr>
  </w:style>
  <w:style w:type="paragraph" w:customStyle="1" w:styleId="Normalbutkeepwithnext">
    <w:name w:val="Normal but keep with next"/>
    <w:basedOn w:val="a3"/>
    <w:rsid w:val="009211AE"/>
    <w:pPr>
      <w:keepNext/>
      <w:widowControl/>
      <w:jc w:val="both"/>
    </w:pPr>
    <w:rPr>
      <w:rFonts w:ascii="Arial" w:hAnsi="Arial"/>
      <w:kern w:val="0"/>
      <w:sz w:val="20"/>
      <w:lang w:val="en-GB" w:eastAsia="en-US"/>
    </w:rPr>
  </w:style>
  <w:style w:type="paragraph" w:customStyle="1" w:styleId="DefaultText">
    <w:name w:val="Default Text"/>
    <w:basedOn w:val="a3"/>
    <w:rsid w:val="009211AE"/>
    <w:pPr>
      <w:widowControl/>
    </w:pPr>
    <w:rPr>
      <w:rFonts w:eastAsia="Times New Roman"/>
      <w:snapToGrid w:val="0"/>
      <w:kern w:val="0"/>
      <w:sz w:val="24"/>
      <w:lang w:eastAsia="en-US"/>
    </w:rPr>
  </w:style>
  <w:style w:type="paragraph" w:styleId="33">
    <w:name w:val="Body Text 3"/>
    <w:basedOn w:val="a3"/>
    <w:rsid w:val="009211AE"/>
    <w:pPr>
      <w:widowControl/>
    </w:pPr>
    <w:rPr>
      <w:rFonts w:ascii="Arial" w:hAnsi="Arial"/>
      <w:color w:val="0000FF"/>
      <w:kern w:val="0"/>
      <w:sz w:val="20"/>
      <w:lang w:val="en-GB" w:eastAsia="en-US"/>
    </w:rPr>
  </w:style>
  <w:style w:type="paragraph" w:customStyle="1" w:styleId="1063cm432">
    <w:name w:val="樣式 標題 1 + 左:  0.63 cm 凸出:  4.32 字元"/>
    <w:basedOn w:val="1"/>
    <w:rsid w:val="00F44907"/>
    <w:pPr>
      <w:numPr>
        <w:numId w:val="13"/>
      </w:numPr>
    </w:pPr>
    <w:rPr>
      <w:rFonts w:cs="新細明體"/>
      <w:bCs/>
    </w:rPr>
  </w:style>
  <w:style w:type="paragraph" w:styleId="af8">
    <w:name w:val="Balloon Text"/>
    <w:basedOn w:val="a3"/>
    <w:link w:val="af9"/>
    <w:rsid w:val="00E209EE"/>
    <w:rPr>
      <w:rFonts w:ascii="Cambria" w:hAnsi="Cambria"/>
      <w:szCs w:val="18"/>
    </w:rPr>
  </w:style>
  <w:style w:type="character" w:customStyle="1" w:styleId="af9">
    <w:name w:val="註解方塊文字 字元"/>
    <w:link w:val="af8"/>
    <w:rsid w:val="00E209EE"/>
    <w:rPr>
      <w:rFonts w:ascii="Cambria" w:eastAsia="新細明體" w:hAnsi="Cambria" w:cs="Times New Roman"/>
      <w:kern w:val="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E209EE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標題 1 字元"/>
    <w:link w:val="1"/>
    <w:rsid w:val="00232F12"/>
    <w:rPr>
      <w:rFonts w:ascii="Arial" w:eastAsiaTheme="minorEastAsia" w:hAnsi="Arial"/>
      <w:b/>
      <w:sz w:val="32"/>
    </w:rPr>
  </w:style>
  <w:style w:type="paragraph" w:styleId="afa">
    <w:name w:val="List Paragraph"/>
    <w:basedOn w:val="a3"/>
    <w:uiPriority w:val="34"/>
    <w:qFormat/>
    <w:rsid w:val="000F2D65"/>
    <w:pPr>
      <w:ind w:leftChars="200" w:left="480"/>
    </w:pPr>
    <w:rPr>
      <w:sz w:val="24"/>
      <w:szCs w:val="24"/>
    </w:rPr>
  </w:style>
  <w:style w:type="table" w:customStyle="1" w:styleId="24">
    <w:name w:val="表格格線2"/>
    <w:basedOn w:val="a6"/>
    <w:next w:val="af5"/>
    <w:uiPriority w:val="59"/>
    <w:rsid w:val="009741B8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No Spacing"/>
    <w:uiPriority w:val="1"/>
    <w:qFormat/>
    <w:rsid w:val="009741B8"/>
    <w:pPr>
      <w:widowControl w:val="0"/>
    </w:pPr>
    <w:rPr>
      <w:kern w:val="2"/>
      <w:sz w:val="24"/>
      <w:szCs w:val="24"/>
    </w:rPr>
  </w:style>
  <w:style w:type="paragraph" w:styleId="HTML">
    <w:name w:val="HTML Preformatted"/>
    <w:basedOn w:val="a3"/>
    <w:link w:val="HTML0"/>
    <w:uiPriority w:val="99"/>
    <w:unhideWhenUsed/>
    <w:rsid w:val="00F902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 w:val="24"/>
      <w:szCs w:val="24"/>
    </w:rPr>
  </w:style>
  <w:style w:type="character" w:customStyle="1" w:styleId="HTML0">
    <w:name w:val="HTML 預設格式 字元"/>
    <w:basedOn w:val="a5"/>
    <w:link w:val="HTML"/>
    <w:uiPriority w:val="99"/>
    <w:rsid w:val="00F902A4"/>
    <w:rPr>
      <w:rFonts w:ascii="細明體" w:eastAsia="細明體" w:hAnsi="細明體" w:cs="細明體"/>
      <w:sz w:val="24"/>
      <w:szCs w:val="24"/>
    </w:rPr>
  </w:style>
  <w:style w:type="character" w:customStyle="1" w:styleId="pl-k">
    <w:name w:val="pl-k"/>
    <w:basedOn w:val="a5"/>
    <w:rsid w:val="00F90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ructure.io/openni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gigabyte.com" TargetMode="External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Design_Report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EFEB7-E63A-4D15-A8B9-94E606AFE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Design_Report.dot</Template>
  <TotalTime>4623</TotalTime>
  <Pages>19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 Chang</dc:creator>
  <cp:lastModifiedBy>kk.poon (方家勤)</cp:lastModifiedBy>
  <cp:revision>194</cp:revision>
  <cp:lastPrinted>2019-04-03T03:00:00Z</cp:lastPrinted>
  <dcterms:created xsi:type="dcterms:W3CDTF">2018-05-03T02:36:00Z</dcterms:created>
  <dcterms:modified xsi:type="dcterms:W3CDTF">2019-04-11T02:21:00Z</dcterms:modified>
</cp:coreProperties>
</file>